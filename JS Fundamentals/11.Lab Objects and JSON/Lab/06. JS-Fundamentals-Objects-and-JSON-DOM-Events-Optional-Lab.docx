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3912" w:rsidRDefault="00D51628" w:rsidP="00763912">
      <w:pPr>
        <w:pStyle w:val="Heading1"/>
      </w:pPr>
      <w:r>
        <w:t>Lab</w:t>
      </w:r>
      <w:r w:rsidR="00763912">
        <w:t xml:space="preserve">: </w:t>
      </w:r>
      <w:r w:rsidR="00E91AAB">
        <w:t xml:space="preserve">Objects and </w:t>
      </w:r>
      <w:r w:rsidR="00C408A8">
        <w:t>JSON, DOM Events</w:t>
      </w:r>
    </w:p>
    <w:p w:rsidR="00763912" w:rsidRPr="00C408A8" w:rsidRDefault="00763912" w:rsidP="00763912">
      <w:pPr>
        <w:rPr>
          <w:sz w:val="24"/>
          <w:szCs w:val="24"/>
        </w:rPr>
      </w:pPr>
      <w:r w:rsidRPr="00C408A8">
        <w:rPr>
          <w:sz w:val="24"/>
          <w:szCs w:val="24"/>
        </w:rPr>
        <w:t xml:space="preserve">Problems for </w:t>
      </w:r>
      <w:r w:rsidR="00D51628" w:rsidRPr="00C408A8">
        <w:rPr>
          <w:sz w:val="24"/>
          <w:szCs w:val="24"/>
        </w:rPr>
        <w:t>in-class lab</w:t>
      </w:r>
      <w:r w:rsidRPr="00C408A8">
        <w:rPr>
          <w:sz w:val="24"/>
          <w:szCs w:val="24"/>
        </w:rPr>
        <w:t xml:space="preserve"> for the </w:t>
      </w:r>
      <w:hyperlink r:id="rId8" w:history="1">
        <w:r w:rsidRPr="00C408A8">
          <w:rPr>
            <w:rStyle w:val="Hyperlink"/>
            <w:sz w:val="24"/>
            <w:szCs w:val="24"/>
          </w:rPr>
          <w:t>“</w:t>
        </w:r>
        <w:r w:rsidR="0087027E" w:rsidRPr="00C408A8">
          <w:rPr>
            <w:rStyle w:val="Hyperlink"/>
            <w:sz w:val="24"/>
            <w:szCs w:val="24"/>
          </w:rPr>
          <w:t>JavaScript Fundamentals</w:t>
        </w:r>
        <w:r w:rsidRPr="00C408A8">
          <w:rPr>
            <w:rStyle w:val="Hyperlink"/>
            <w:sz w:val="24"/>
            <w:szCs w:val="24"/>
          </w:rPr>
          <w:t>” course @ SoftUni</w:t>
        </w:r>
      </w:hyperlink>
      <w:r w:rsidRPr="00C408A8">
        <w:rPr>
          <w:sz w:val="24"/>
          <w:szCs w:val="24"/>
        </w:rPr>
        <w:t>.</w:t>
      </w:r>
    </w:p>
    <w:p w:rsidR="00E91AAB" w:rsidRPr="006A1015" w:rsidRDefault="00C408A8" w:rsidP="00E91AAB">
      <w:pPr>
        <w:pStyle w:val="Heading2"/>
        <w:numPr>
          <w:ilvl w:val="0"/>
          <w:numId w:val="25"/>
        </w:numPr>
        <w:ind w:left="357" w:hanging="357"/>
      </w:pPr>
      <w:r>
        <w:t>Object Properties</w:t>
      </w:r>
    </w:p>
    <w:p w:rsidR="00C408A8" w:rsidRDefault="00C408A8" w:rsidP="00C408A8">
      <w:pPr>
        <w:rPr>
          <w:sz w:val="24"/>
          <w:szCs w:val="24"/>
        </w:rPr>
      </w:pPr>
      <w:r w:rsidRPr="00C408A8">
        <w:rPr>
          <w:sz w:val="24"/>
          <w:szCs w:val="24"/>
        </w:rPr>
        <w:t>You</w:t>
      </w:r>
      <w:r>
        <w:rPr>
          <w:sz w:val="24"/>
          <w:szCs w:val="24"/>
        </w:rPr>
        <w:t xml:space="preserve"> will be provided with </w:t>
      </w:r>
      <w:r w:rsidRPr="001211B0">
        <w:rPr>
          <w:b/>
          <w:sz w:val="24"/>
          <w:szCs w:val="24"/>
        </w:rPr>
        <w:t>a skeleton</w:t>
      </w:r>
      <w:r>
        <w:rPr>
          <w:sz w:val="24"/>
          <w:szCs w:val="24"/>
        </w:rPr>
        <w:t xml:space="preserve"> which contains a </w:t>
      </w:r>
      <w:r w:rsidRPr="001211B0">
        <w:rPr>
          <w:b/>
          <w:sz w:val="24"/>
          <w:szCs w:val="24"/>
        </w:rPr>
        <w:t>form for adding object properties</w:t>
      </w:r>
      <w:r>
        <w:rPr>
          <w:sz w:val="24"/>
          <w:szCs w:val="24"/>
        </w:rPr>
        <w:t xml:space="preserve">. When submitting the form, you should be able to </w:t>
      </w:r>
      <w:r w:rsidRPr="001211B0">
        <w:rPr>
          <w:b/>
          <w:sz w:val="24"/>
          <w:szCs w:val="24"/>
        </w:rPr>
        <w:t xml:space="preserve">add a property </w:t>
      </w:r>
      <w:r>
        <w:rPr>
          <w:sz w:val="24"/>
          <w:szCs w:val="24"/>
        </w:rPr>
        <w:t xml:space="preserve">to an object and </w:t>
      </w:r>
      <w:r w:rsidRPr="001211B0">
        <w:rPr>
          <w:b/>
          <w:sz w:val="24"/>
          <w:szCs w:val="24"/>
        </w:rPr>
        <w:t>display it in a read-only text box</w:t>
      </w:r>
      <w:r>
        <w:rPr>
          <w:sz w:val="24"/>
          <w:szCs w:val="24"/>
        </w:rPr>
        <w:t xml:space="preserve">. </w:t>
      </w:r>
    </w:p>
    <w:p w:rsidR="004D685C" w:rsidRDefault="004D685C" w:rsidP="004D685C">
      <w:pPr>
        <w:pStyle w:val="Heading3"/>
      </w:pPr>
      <w:r>
        <w:t>Example</w:t>
      </w:r>
    </w:p>
    <w:p w:rsidR="004C55EB" w:rsidRDefault="004C55EB" w:rsidP="00C408A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6F21E5" wp14:editId="6BD7B743">
            <wp:extent cx="5972810" cy="2479040"/>
            <wp:effectExtent l="19050" t="19050" r="27940" b="1651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790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11B0" w:rsidRDefault="001211B0" w:rsidP="001211B0">
      <w:pPr>
        <w:pStyle w:val="Heading3"/>
      </w:pPr>
      <w:r>
        <w:t>Hints</w:t>
      </w:r>
    </w:p>
    <w:p w:rsidR="001211B0" w:rsidRDefault="001211B0" w:rsidP="001211B0">
      <w:pPr>
        <w:rPr>
          <w:sz w:val="24"/>
          <w:szCs w:val="24"/>
        </w:rPr>
      </w:pPr>
      <w:r>
        <w:rPr>
          <w:sz w:val="24"/>
          <w:szCs w:val="24"/>
        </w:rPr>
        <w:t>Let us see what we have first. This is where you should complete the html you are provided with:</w:t>
      </w:r>
    </w:p>
    <w:p w:rsidR="001211B0" w:rsidRDefault="001211B0" w:rsidP="001211B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63A5E3" wp14:editId="1A6E788B">
            <wp:extent cx="5972810" cy="1454150"/>
            <wp:effectExtent l="19050" t="19050" r="27940" b="1270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541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11B0" w:rsidRDefault="001211B0" w:rsidP="001211B0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You are given an empty object to start with</w:t>
      </w:r>
      <w:r w:rsidR="003B409C">
        <w:rPr>
          <w:sz w:val="24"/>
          <w:szCs w:val="24"/>
        </w:rPr>
        <w:t>.</w:t>
      </w:r>
    </w:p>
    <w:p w:rsidR="001211B0" w:rsidRDefault="001211B0" w:rsidP="001211B0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The page is prevented from reloading when you click the button, because we want to see the result in our result checkbox</w:t>
      </w:r>
      <w:r w:rsidR="003B409C">
        <w:rPr>
          <w:sz w:val="24"/>
          <w:szCs w:val="24"/>
        </w:rPr>
        <w:t>.</w:t>
      </w:r>
    </w:p>
    <w:p w:rsidR="001211B0" w:rsidRDefault="001211B0" w:rsidP="001211B0">
      <w:pPr>
        <w:rPr>
          <w:sz w:val="24"/>
          <w:szCs w:val="24"/>
        </w:rPr>
      </w:pPr>
      <w:r>
        <w:rPr>
          <w:sz w:val="24"/>
          <w:szCs w:val="24"/>
        </w:rPr>
        <w:t>Now</w:t>
      </w:r>
      <w:r w:rsidR="003B409C">
        <w:rPr>
          <w:sz w:val="24"/>
          <w:szCs w:val="24"/>
        </w:rPr>
        <w:t>,</w:t>
      </w:r>
      <w:r>
        <w:rPr>
          <w:sz w:val="24"/>
          <w:szCs w:val="24"/>
        </w:rPr>
        <w:t xml:space="preserve"> let us complete the script. To begin with</w:t>
      </w:r>
      <w:r w:rsidR="003B409C">
        <w:rPr>
          <w:sz w:val="24"/>
          <w:szCs w:val="24"/>
        </w:rPr>
        <w:t>,</w:t>
      </w:r>
      <w:r>
        <w:rPr>
          <w:sz w:val="24"/>
          <w:szCs w:val="24"/>
        </w:rPr>
        <w:t xml:space="preserve"> each time the button is clicked, we want to </w:t>
      </w:r>
      <w:r w:rsidRPr="001211B0">
        <w:rPr>
          <w:b/>
          <w:sz w:val="24"/>
          <w:szCs w:val="24"/>
        </w:rPr>
        <w:t xml:space="preserve">get what was submitted </w:t>
      </w:r>
      <w:r>
        <w:rPr>
          <w:sz w:val="24"/>
          <w:szCs w:val="24"/>
        </w:rPr>
        <w:t>in the form. To do that, we need to check the id of both fields:</w:t>
      </w:r>
    </w:p>
    <w:p w:rsidR="001211B0" w:rsidRDefault="001211B0" w:rsidP="001211B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2BF01B" wp14:editId="752BFAE3">
            <wp:extent cx="5972810" cy="2724150"/>
            <wp:effectExtent l="19050" t="19050" r="27940" b="1905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241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11B0" w:rsidRDefault="001211B0" w:rsidP="001211B0">
      <w:pPr>
        <w:rPr>
          <w:sz w:val="24"/>
          <w:szCs w:val="24"/>
        </w:rPr>
      </w:pPr>
      <w:r>
        <w:rPr>
          <w:sz w:val="24"/>
          <w:szCs w:val="24"/>
        </w:rPr>
        <w:t>So we add that to our code:</w:t>
      </w:r>
    </w:p>
    <w:p w:rsidR="001211B0" w:rsidRDefault="001211B0" w:rsidP="001211B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AD0B89" wp14:editId="20902264">
            <wp:extent cx="5972810" cy="927100"/>
            <wp:effectExtent l="19050" t="19050" r="27940" b="2540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271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11B0" w:rsidRDefault="001211B0" w:rsidP="001211B0">
      <w:pPr>
        <w:rPr>
          <w:sz w:val="24"/>
          <w:szCs w:val="24"/>
        </w:rPr>
      </w:pPr>
      <w:r>
        <w:rPr>
          <w:sz w:val="24"/>
          <w:szCs w:val="24"/>
        </w:rPr>
        <w:t>Then</w:t>
      </w:r>
      <w:r w:rsidR="003B409C">
        <w:rPr>
          <w:sz w:val="24"/>
          <w:szCs w:val="24"/>
        </w:rPr>
        <w:t>,</w:t>
      </w:r>
      <w:r>
        <w:rPr>
          <w:sz w:val="24"/>
          <w:szCs w:val="24"/>
        </w:rPr>
        <w:t xml:space="preserve"> we add the property to our object and fill the textbox with the </w:t>
      </w:r>
      <w:r w:rsidR="008F71DF">
        <w:rPr>
          <w:sz w:val="24"/>
          <w:szCs w:val="24"/>
        </w:rPr>
        <w:t>stringified</w:t>
      </w:r>
      <w:r>
        <w:rPr>
          <w:sz w:val="24"/>
          <w:szCs w:val="24"/>
        </w:rPr>
        <w:t xml:space="preserve"> version of the object. To do that, we search for the id of the textbox ("result") and we fill it with the object. We use </w:t>
      </w:r>
      <w:r w:rsidRPr="001211B0">
        <w:rPr>
          <w:b/>
          <w:sz w:val="24"/>
          <w:szCs w:val="24"/>
        </w:rPr>
        <w:t>JSON.stringify</w:t>
      </w:r>
      <w:r>
        <w:rPr>
          <w:sz w:val="24"/>
          <w:szCs w:val="24"/>
        </w:rPr>
        <w:t>:</w:t>
      </w:r>
    </w:p>
    <w:p w:rsidR="001211B0" w:rsidRDefault="001211B0" w:rsidP="001211B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098AE5" wp14:editId="24312366">
            <wp:extent cx="5972810" cy="1123315"/>
            <wp:effectExtent l="19050" t="19050" r="27940" b="1968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233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11B0" w:rsidRDefault="001211B0" w:rsidP="001211B0">
      <w:pPr>
        <w:rPr>
          <w:sz w:val="24"/>
          <w:szCs w:val="24"/>
        </w:rPr>
      </w:pPr>
      <w:r>
        <w:rPr>
          <w:sz w:val="24"/>
          <w:szCs w:val="24"/>
        </w:rPr>
        <w:t>Ready! You can n</w:t>
      </w:r>
      <w:r w:rsidR="00213B85">
        <w:rPr>
          <w:sz w:val="24"/>
          <w:szCs w:val="24"/>
        </w:rPr>
        <w:t>ow experiment with what we have.</w:t>
      </w:r>
      <w:bookmarkStart w:id="0" w:name="_GoBack"/>
      <w:bookmarkEnd w:id="0"/>
      <w:r>
        <w:rPr>
          <w:noProof/>
        </w:rPr>
        <w:drawing>
          <wp:inline distT="0" distB="0" distL="0" distR="0" wp14:anchorId="739FD088" wp14:editId="6B3112BF">
            <wp:extent cx="5972810" cy="199390"/>
            <wp:effectExtent l="19050" t="19050" r="27940" b="1016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93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186F" w:rsidRDefault="0053532A" w:rsidP="0091186F">
      <w:pPr>
        <w:pStyle w:val="Heading2"/>
      </w:pPr>
      <w:r>
        <w:t>Students Register</w:t>
      </w:r>
    </w:p>
    <w:p w:rsidR="0053532A" w:rsidRPr="003B409C" w:rsidRDefault="0053532A" w:rsidP="0053532A">
      <w:pPr>
        <w:rPr>
          <w:rFonts w:ascii="Consolas" w:hAnsi="Consolas" w:cstheme="minorHAnsi"/>
          <w:b/>
          <w:sz w:val="24"/>
          <w:szCs w:val="24"/>
        </w:rPr>
      </w:pPr>
      <w:r w:rsidRPr="003B409C">
        <w:rPr>
          <w:sz w:val="24"/>
          <w:szCs w:val="24"/>
        </w:rPr>
        <w:t xml:space="preserve">You will be given names of students with their grades in the format: </w:t>
      </w:r>
      <w:r w:rsidRPr="003B409C">
        <w:rPr>
          <w:rFonts w:ascii="Consolas" w:hAnsi="Consolas"/>
          <w:b/>
          <w:sz w:val="24"/>
          <w:szCs w:val="24"/>
        </w:rPr>
        <w:t xml:space="preserve">"{firstName} {secondName} {grade}". </w:t>
      </w:r>
      <w:r w:rsidRPr="003B409C">
        <w:rPr>
          <w:rFonts w:cstheme="minorHAnsi"/>
          <w:sz w:val="24"/>
          <w:szCs w:val="24"/>
        </w:rPr>
        <w:t>Store the information about the students and at the end print the result in the textbox in the following format:</w:t>
      </w:r>
      <w:r w:rsidRPr="003B409C">
        <w:rPr>
          <w:rFonts w:cstheme="minorHAnsi"/>
          <w:sz w:val="24"/>
          <w:szCs w:val="24"/>
        </w:rPr>
        <w:br/>
      </w:r>
      <w:r w:rsidRPr="003B409C">
        <w:rPr>
          <w:rFonts w:ascii="Consolas" w:hAnsi="Consolas" w:cstheme="minorHAnsi"/>
          <w:b/>
          <w:sz w:val="24"/>
          <w:szCs w:val="24"/>
        </w:rPr>
        <w:t>"Students are: {students names joined by ", "}"</w:t>
      </w:r>
      <w:r w:rsidRPr="003B409C">
        <w:rPr>
          <w:rFonts w:ascii="Consolas" w:hAnsi="Consolas" w:cstheme="minorHAnsi"/>
          <w:b/>
          <w:sz w:val="24"/>
          <w:szCs w:val="24"/>
        </w:rPr>
        <w:br/>
        <w:t>"Average grade: {averageGrade formatted to second decimal point}"</w:t>
      </w:r>
    </w:p>
    <w:p w:rsidR="0053532A" w:rsidRPr="003B409C" w:rsidRDefault="0053532A" w:rsidP="0053532A">
      <w:pPr>
        <w:rPr>
          <w:rFonts w:ascii="Consolas" w:hAnsi="Consolas" w:cstheme="minorHAnsi"/>
          <w:b/>
          <w:sz w:val="24"/>
          <w:szCs w:val="24"/>
        </w:rPr>
      </w:pPr>
    </w:p>
    <w:p w:rsidR="0053532A" w:rsidRPr="003B409C" w:rsidRDefault="0053532A" w:rsidP="0053532A">
      <w:pPr>
        <w:rPr>
          <w:rFonts w:ascii="Consolas" w:hAnsi="Consolas" w:cstheme="minorHAnsi"/>
          <w:b/>
          <w:sz w:val="24"/>
          <w:szCs w:val="24"/>
        </w:rPr>
      </w:pPr>
    </w:p>
    <w:p w:rsidR="0053532A" w:rsidRDefault="0053532A" w:rsidP="0053532A">
      <w:pPr>
        <w:rPr>
          <w:rFonts w:ascii="Consolas" w:hAnsi="Consolas" w:cstheme="minorHAnsi"/>
          <w:b/>
        </w:rPr>
      </w:pPr>
    </w:p>
    <w:p w:rsidR="0053532A" w:rsidRDefault="0053532A" w:rsidP="0053532A">
      <w:pPr>
        <w:pStyle w:val="Heading3"/>
      </w:pPr>
      <w:r>
        <w:lastRenderedPageBreak/>
        <w:t>Example</w:t>
      </w:r>
    </w:p>
    <w:p w:rsidR="0053532A" w:rsidRDefault="0053532A" w:rsidP="0053532A">
      <w:r>
        <w:rPr>
          <w:noProof/>
        </w:rPr>
        <w:drawing>
          <wp:inline distT="0" distB="0" distL="0" distR="0" wp14:anchorId="35062407" wp14:editId="19A90855">
            <wp:extent cx="5972810" cy="3778250"/>
            <wp:effectExtent l="19050" t="19050" r="27940" b="1270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782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532A" w:rsidRDefault="0053532A" w:rsidP="0053532A">
      <w:pPr>
        <w:pStyle w:val="Heading3"/>
      </w:pPr>
      <w:r>
        <w:t>Hints</w:t>
      </w:r>
    </w:p>
    <w:p w:rsidR="0053532A" w:rsidRPr="003B409C" w:rsidRDefault="0053532A" w:rsidP="0053532A">
      <w:pPr>
        <w:rPr>
          <w:sz w:val="24"/>
          <w:szCs w:val="24"/>
        </w:rPr>
      </w:pPr>
      <w:r w:rsidRPr="003B409C">
        <w:rPr>
          <w:sz w:val="24"/>
          <w:szCs w:val="24"/>
        </w:rPr>
        <w:t>First, we have to get our input</w:t>
      </w:r>
      <w:r w:rsidR="004D72E2" w:rsidRPr="003B409C">
        <w:rPr>
          <w:sz w:val="24"/>
          <w:szCs w:val="24"/>
        </w:rPr>
        <w:t xml:space="preserve"> and create an empty array to store the students:</w:t>
      </w:r>
    </w:p>
    <w:p w:rsidR="004D72E2" w:rsidRDefault="004D72E2" w:rsidP="0053532A">
      <w:r>
        <w:rPr>
          <w:noProof/>
        </w:rPr>
        <w:drawing>
          <wp:inline distT="0" distB="0" distL="0" distR="0" wp14:anchorId="7D7344A1" wp14:editId="5EAB6328">
            <wp:extent cx="5972810" cy="790575"/>
            <wp:effectExtent l="19050" t="19050" r="27940" b="28575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905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7F39" w:rsidRPr="003B409C" w:rsidRDefault="003B409C" w:rsidP="00737F39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We split the </w:t>
      </w:r>
      <w:r w:rsidR="00737F39" w:rsidRPr="003B409C">
        <w:rPr>
          <w:sz w:val="24"/>
          <w:szCs w:val="24"/>
        </w:rPr>
        <w:t>received</w:t>
      </w:r>
      <w:r>
        <w:rPr>
          <w:sz w:val="24"/>
          <w:szCs w:val="24"/>
        </w:rPr>
        <w:t xml:space="preserve"> data</w:t>
      </w:r>
      <w:r w:rsidR="00737F39" w:rsidRPr="003B409C">
        <w:rPr>
          <w:sz w:val="24"/>
          <w:szCs w:val="24"/>
        </w:rPr>
        <w:t xml:space="preserve"> by a new line</w:t>
      </w:r>
      <w:r w:rsidRPr="003B409C">
        <w:rPr>
          <w:sz w:val="24"/>
          <w:szCs w:val="24"/>
        </w:rPr>
        <w:t>.</w:t>
      </w:r>
    </w:p>
    <w:p w:rsidR="00737F39" w:rsidRDefault="00737F39" w:rsidP="00737F39">
      <w:r>
        <w:rPr>
          <w:noProof/>
        </w:rPr>
        <w:drawing>
          <wp:inline distT="0" distB="0" distL="0" distR="0" wp14:anchorId="1A7B7B2B" wp14:editId="132EAD95">
            <wp:extent cx="5972810" cy="2274570"/>
            <wp:effectExtent l="19050" t="19050" r="27940" b="1143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745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7F39" w:rsidRPr="003B409C" w:rsidRDefault="00737F39" w:rsidP="00737F39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3B409C">
        <w:rPr>
          <w:sz w:val="24"/>
          <w:szCs w:val="24"/>
        </w:rPr>
        <w:t>We split the info on each line by a space</w:t>
      </w:r>
      <w:r w:rsidR="003B409C" w:rsidRPr="003B409C">
        <w:rPr>
          <w:sz w:val="24"/>
          <w:szCs w:val="24"/>
        </w:rPr>
        <w:t>.</w:t>
      </w:r>
    </w:p>
    <w:p w:rsidR="00737F39" w:rsidRPr="003B409C" w:rsidRDefault="00737F39" w:rsidP="00737F39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3B409C">
        <w:rPr>
          <w:sz w:val="24"/>
          <w:szCs w:val="24"/>
        </w:rPr>
        <w:t>We create new object</w:t>
      </w:r>
      <w:r w:rsidR="003B409C" w:rsidRPr="003B409C">
        <w:rPr>
          <w:sz w:val="24"/>
          <w:szCs w:val="24"/>
        </w:rPr>
        <w:t>.</w:t>
      </w:r>
    </w:p>
    <w:p w:rsidR="00737F39" w:rsidRPr="003B409C" w:rsidRDefault="00737F39" w:rsidP="00737F39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3B409C">
        <w:rPr>
          <w:sz w:val="24"/>
          <w:szCs w:val="24"/>
        </w:rPr>
        <w:lastRenderedPageBreak/>
        <w:t>We push the object to the array</w:t>
      </w:r>
      <w:r w:rsidR="003B409C" w:rsidRPr="003B409C">
        <w:rPr>
          <w:sz w:val="24"/>
          <w:szCs w:val="24"/>
        </w:rPr>
        <w:t>.</w:t>
      </w:r>
    </w:p>
    <w:p w:rsidR="00737F39" w:rsidRDefault="00737F39" w:rsidP="00737F39"/>
    <w:p w:rsidR="00737F39" w:rsidRPr="003B409C" w:rsidRDefault="00737F39" w:rsidP="003B409C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3B409C">
        <w:rPr>
          <w:sz w:val="24"/>
          <w:szCs w:val="24"/>
        </w:rPr>
        <w:t>Finally, we create the resulting string to put in the text box</w:t>
      </w:r>
      <w:r w:rsidR="003B409C" w:rsidRPr="003B409C">
        <w:rPr>
          <w:sz w:val="24"/>
          <w:szCs w:val="24"/>
        </w:rPr>
        <w:t>.</w:t>
      </w:r>
    </w:p>
    <w:p w:rsidR="00737F39" w:rsidRDefault="00737F39" w:rsidP="00737F39">
      <w:r>
        <w:rPr>
          <w:noProof/>
        </w:rPr>
        <w:drawing>
          <wp:inline distT="0" distB="0" distL="0" distR="0" wp14:anchorId="460425C4" wp14:editId="51C47327">
            <wp:extent cx="5972810" cy="2780030"/>
            <wp:effectExtent l="19050" t="19050" r="27940" b="2032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800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37F39" w:rsidRPr="003B409C" w:rsidRDefault="00737F39" w:rsidP="00737F39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3B409C">
        <w:rPr>
          <w:sz w:val="24"/>
          <w:szCs w:val="24"/>
        </w:rPr>
        <w:t xml:space="preserve">We take only the </w:t>
      </w:r>
      <w:r w:rsidR="003B409C" w:rsidRPr="003B409C">
        <w:rPr>
          <w:b/>
          <w:sz w:val="24"/>
          <w:szCs w:val="24"/>
        </w:rPr>
        <w:t>first and second name</w:t>
      </w:r>
      <w:r w:rsidRPr="003B409C">
        <w:rPr>
          <w:sz w:val="24"/>
          <w:szCs w:val="24"/>
        </w:rPr>
        <w:t xml:space="preserve"> of each student</w:t>
      </w:r>
      <w:r w:rsidR="003B409C" w:rsidRPr="003B409C">
        <w:rPr>
          <w:sz w:val="24"/>
          <w:szCs w:val="24"/>
        </w:rPr>
        <w:t>,</w:t>
      </w:r>
      <w:r w:rsidRPr="003B409C">
        <w:rPr>
          <w:sz w:val="24"/>
          <w:szCs w:val="24"/>
        </w:rPr>
        <w:t xml:space="preserve"> using the </w:t>
      </w:r>
      <w:r w:rsidRPr="003B409C">
        <w:rPr>
          <w:b/>
          <w:sz w:val="24"/>
          <w:szCs w:val="24"/>
        </w:rPr>
        <w:t>map</w:t>
      </w:r>
      <w:r w:rsidRPr="003B409C">
        <w:rPr>
          <w:sz w:val="24"/>
          <w:szCs w:val="24"/>
        </w:rPr>
        <w:t xml:space="preserve"> function</w:t>
      </w:r>
      <w:r w:rsidR="003B409C" w:rsidRPr="003B409C">
        <w:rPr>
          <w:sz w:val="24"/>
          <w:szCs w:val="24"/>
        </w:rPr>
        <w:t>.</w:t>
      </w:r>
    </w:p>
    <w:p w:rsidR="00737F39" w:rsidRPr="003B409C" w:rsidRDefault="00737F39" w:rsidP="00737F39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3B409C">
        <w:rPr>
          <w:sz w:val="24"/>
          <w:szCs w:val="24"/>
        </w:rPr>
        <w:t>We join them by space</w:t>
      </w:r>
      <w:r w:rsidR="003B409C" w:rsidRPr="003B409C">
        <w:rPr>
          <w:sz w:val="24"/>
          <w:szCs w:val="24"/>
        </w:rPr>
        <w:t>.</w:t>
      </w:r>
    </w:p>
    <w:p w:rsidR="00737F39" w:rsidRPr="003B409C" w:rsidRDefault="00737F39" w:rsidP="00737F39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3B409C">
        <w:rPr>
          <w:sz w:val="24"/>
          <w:szCs w:val="24"/>
        </w:rPr>
        <w:t>Then</w:t>
      </w:r>
      <w:r w:rsidR="003B409C" w:rsidRPr="003B409C">
        <w:rPr>
          <w:sz w:val="24"/>
          <w:szCs w:val="24"/>
        </w:rPr>
        <w:t>,</w:t>
      </w:r>
      <w:r w:rsidRPr="003B409C">
        <w:rPr>
          <w:sz w:val="24"/>
          <w:szCs w:val="24"/>
        </w:rPr>
        <w:t xml:space="preserve"> we calculate the average grade by using the </w:t>
      </w:r>
      <w:r w:rsidRPr="003B409C">
        <w:rPr>
          <w:b/>
          <w:sz w:val="24"/>
          <w:szCs w:val="24"/>
        </w:rPr>
        <w:t>reduce</w:t>
      </w:r>
      <w:r w:rsidRPr="003B409C">
        <w:rPr>
          <w:sz w:val="24"/>
          <w:szCs w:val="24"/>
        </w:rPr>
        <w:t xml:space="preserve"> function (this returns the </w:t>
      </w:r>
      <w:r w:rsidRPr="003B409C">
        <w:rPr>
          <w:b/>
          <w:sz w:val="24"/>
          <w:szCs w:val="24"/>
        </w:rPr>
        <w:t>sum of all the grades</w:t>
      </w:r>
      <w:r w:rsidRPr="003B409C">
        <w:rPr>
          <w:sz w:val="24"/>
          <w:szCs w:val="24"/>
        </w:rPr>
        <w:t xml:space="preserve">) and we have to </w:t>
      </w:r>
      <w:r w:rsidRPr="003B409C">
        <w:rPr>
          <w:b/>
          <w:sz w:val="24"/>
          <w:szCs w:val="24"/>
        </w:rPr>
        <w:t>divide the sum by the count of the students</w:t>
      </w:r>
      <w:r w:rsidRPr="003B409C">
        <w:rPr>
          <w:sz w:val="24"/>
          <w:szCs w:val="24"/>
        </w:rPr>
        <w:t xml:space="preserve">, which gives us the </w:t>
      </w:r>
      <w:r w:rsidRPr="003B409C">
        <w:rPr>
          <w:b/>
          <w:sz w:val="24"/>
          <w:szCs w:val="24"/>
        </w:rPr>
        <w:t>average grade</w:t>
      </w:r>
      <w:r w:rsidR="003B409C" w:rsidRPr="003B409C">
        <w:rPr>
          <w:sz w:val="24"/>
          <w:szCs w:val="24"/>
        </w:rPr>
        <w:t>.</w:t>
      </w:r>
    </w:p>
    <w:p w:rsidR="00737F39" w:rsidRPr="003B409C" w:rsidRDefault="00737F39" w:rsidP="00737F39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3B409C">
        <w:rPr>
          <w:sz w:val="24"/>
          <w:szCs w:val="24"/>
        </w:rPr>
        <w:t xml:space="preserve">We format the grade to the second decimal point and we display it </w:t>
      </w:r>
      <w:r w:rsidR="003B409C" w:rsidRPr="003B409C">
        <w:rPr>
          <w:sz w:val="24"/>
          <w:szCs w:val="24"/>
        </w:rPr>
        <w:t>in</w:t>
      </w:r>
      <w:r w:rsidRPr="003B409C">
        <w:rPr>
          <w:sz w:val="24"/>
          <w:szCs w:val="24"/>
        </w:rPr>
        <w:t xml:space="preserve"> the text box</w:t>
      </w:r>
      <w:r w:rsidR="003B409C" w:rsidRPr="003B409C">
        <w:rPr>
          <w:sz w:val="24"/>
          <w:szCs w:val="24"/>
        </w:rPr>
        <w:t>.</w:t>
      </w:r>
    </w:p>
    <w:p w:rsidR="006E2AD4" w:rsidRDefault="006039E8" w:rsidP="006E2AD4">
      <w:pPr>
        <w:pStyle w:val="Heading2"/>
      </w:pPr>
      <w:r>
        <w:t>Rent</w:t>
      </w:r>
    </w:p>
    <w:p w:rsidR="003B409C" w:rsidRDefault="004D685C" w:rsidP="006039E8">
      <w:pPr>
        <w:rPr>
          <w:sz w:val="24"/>
          <w:szCs w:val="24"/>
        </w:rPr>
      </w:pPr>
      <w:r w:rsidRPr="003B409C">
        <w:rPr>
          <w:sz w:val="24"/>
          <w:szCs w:val="24"/>
        </w:rPr>
        <w:t>You will be given information in separate input fields. The first field will contain flat numbers</w:t>
      </w:r>
      <w:r w:rsidR="003B409C">
        <w:rPr>
          <w:sz w:val="24"/>
          <w:szCs w:val="24"/>
        </w:rPr>
        <w:t>,</w:t>
      </w:r>
      <w:r w:rsidRPr="003B409C">
        <w:rPr>
          <w:sz w:val="24"/>
          <w:szCs w:val="24"/>
        </w:rPr>
        <w:t xml:space="preserve"> separated by a space. The second will be the families and the third will be the rents. The length of all three input fields will be with </w:t>
      </w:r>
      <w:r w:rsidR="003B409C">
        <w:rPr>
          <w:sz w:val="24"/>
          <w:szCs w:val="24"/>
        </w:rPr>
        <w:t>same length. F</w:t>
      </w:r>
      <w:r w:rsidRPr="003B409C">
        <w:rPr>
          <w:sz w:val="24"/>
          <w:szCs w:val="24"/>
        </w:rPr>
        <w:t>or each family</w:t>
      </w:r>
      <w:r w:rsidR="003B409C">
        <w:rPr>
          <w:sz w:val="24"/>
          <w:szCs w:val="24"/>
        </w:rPr>
        <w:t>, you have to print</w:t>
      </w:r>
      <w:r w:rsidRPr="003B409C">
        <w:rPr>
          <w:sz w:val="24"/>
          <w:szCs w:val="24"/>
        </w:rPr>
        <w:t xml:space="preserve"> the flat and the rent in the format: </w:t>
      </w:r>
    </w:p>
    <w:p w:rsidR="003B409C" w:rsidRDefault="004D685C" w:rsidP="006039E8">
      <w:pPr>
        <w:rPr>
          <w:rFonts w:ascii="Consolas" w:hAnsi="Consolas"/>
          <w:b/>
          <w:sz w:val="24"/>
          <w:szCs w:val="24"/>
        </w:rPr>
      </w:pPr>
      <w:r w:rsidRPr="003B409C">
        <w:rPr>
          <w:rFonts w:ascii="Consolas" w:hAnsi="Consolas"/>
          <w:b/>
          <w:sz w:val="24"/>
          <w:szCs w:val="24"/>
        </w:rPr>
        <w:t xml:space="preserve">"In flat {number} family {family} has to pay {rent}". </w:t>
      </w:r>
    </w:p>
    <w:p w:rsidR="006039E8" w:rsidRPr="003B409C" w:rsidRDefault="004D685C" w:rsidP="006039E8">
      <w:pPr>
        <w:rPr>
          <w:rFonts w:ascii="Consolas" w:hAnsi="Consolas" w:cstheme="minorHAnsi"/>
          <w:b/>
          <w:sz w:val="24"/>
          <w:szCs w:val="24"/>
        </w:rPr>
      </w:pPr>
      <w:r w:rsidRPr="003B409C">
        <w:rPr>
          <w:rFonts w:cstheme="minorHAnsi"/>
          <w:sz w:val="24"/>
          <w:szCs w:val="24"/>
        </w:rPr>
        <w:t>At the end</w:t>
      </w:r>
      <w:r w:rsidR="003B409C">
        <w:rPr>
          <w:rFonts w:cstheme="minorHAnsi"/>
          <w:sz w:val="24"/>
          <w:szCs w:val="24"/>
        </w:rPr>
        <w:t>,</w:t>
      </w:r>
      <w:r w:rsidRPr="003B409C">
        <w:rPr>
          <w:rFonts w:cstheme="minorHAnsi"/>
          <w:sz w:val="24"/>
          <w:szCs w:val="24"/>
        </w:rPr>
        <w:t xml:space="preserve"> print the total rent paid in the format: </w:t>
      </w:r>
      <w:r w:rsidRPr="003B409C">
        <w:rPr>
          <w:rFonts w:ascii="Consolas" w:hAnsi="Consolas" w:cstheme="minorHAnsi"/>
          <w:b/>
          <w:sz w:val="24"/>
          <w:szCs w:val="24"/>
        </w:rPr>
        <w:t>"Total rent paid: {totalRent}"</w:t>
      </w:r>
    </w:p>
    <w:p w:rsidR="004D685C" w:rsidRDefault="004D685C" w:rsidP="004D685C">
      <w:pPr>
        <w:pStyle w:val="Heading3"/>
      </w:pPr>
      <w:r>
        <w:lastRenderedPageBreak/>
        <w:t>Example</w:t>
      </w:r>
    </w:p>
    <w:p w:rsidR="004D685C" w:rsidRDefault="004D685C" w:rsidP="004D685C">
      <w:r>
        <w:rPr>
          <w:noProof/>
        </w:rPr>
        <w:drawing>
          <wp:inline distT="0" distB="0" distL="0" distR="0" wp14:anchorId="1DB11AB4" wp14:editId="421282E8">
            <wp:extent cx="4823138" cy="3066892"/>
            <wp:effectExtent l="19050" t="19050" r="15875" b="19685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1446" cy="306581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D685C" w:rsidRDefault="004D685C" w:rsidP="004D685C">
      <w:pPr>
        <w:pStyle w:val="Heading3"/>
      </w:pPr>
      <w:r>
        <w:t>Hints</w:t>
      </w:r>
    </w:p>
    <w:p w:rsidR="004D685C" w:rsidRPr="003B409C" w:rsidRDefault="005D3494" w:rsidP="005D3494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3B409C">
        <w:rPr>
          <w:sz w:val="24"/>
          <w:szCs w:val="24"/>
        </w:rPr>
        <w:t xml:space="preserve">Read the info from the 3 input fields and split them by </w:t>
      </w:r>
      <w:r w:rsidRPr="003B409C">
        <w:rPr>
          <w:rFonts w:ascii="Consolas" w:hAnsi="Consolas"/>
          <w:sz w:val="24"/>
          <w:szCs w:val="24"/>
        </w:rPr>
        <w:t xml:space="preserve">", ". </w:t>
      </w:r>
    </w:p>
    <w:p w:rsidR="005D3494" w:rsidRPr="005D3494" w:rsidRDefault="005D3494" w:rsidP="005D3494">
      <w:pPr>
        <w:ind w:left="360"/>
      </w:pPr>
      <w:r>
        <w:rPr>
          <w:noProof/>
        </w:rPr>
        <w:drawing>
          <wp:inline distT="0" distB="0" distL="0" distR="0" wp14:anchorId="5C32B068" wp14:editId="25AAA56D">
            <wp:extent cx="5972810" cy="607695"/>
            <wp:effectExtent l="19050" t="19050" r="27940" b="20955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076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3494" w:rsidRPr="003B409C" w:rsidRDefault="005D3494" w:rsidP="005D3494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3B409C">
        <w:rPr>
          <w:sz w:val="24"/>
          <w:szCs w:val="24"/>
        </w:rPr>
        <w:t>Create an empty array</w:t>
      </w:r>
      <w:r w:rsidR="003B409C" w:rsidRPr="003B409C">
        <w:rPr>
          <w:sz w:val="24"/>
          <w:szCs w:val="24"/>
        </w:rPr>
        <w:t>.</w:t>
      </w:r>
    </w:p>
    <w:p w:rsidR="005D3494" w:rsidRDefault="005D3494" w:rsidP="005D3494">
      <w:pPr>
        <w:ind w:left="360"/>
      </w:pPr>
      <w:r>
        <w:rPr>
          <w:noProof/>
        </w:rPr>
        <w:drawing>
          <wp:inline distT="0" distB="0" distL="0" distR="0" wp14:anchorId="53E965C7" wp14:editId="6016230B">
            <wp:extent cx="3764280" cy="373380"/>
            <wp:effectExtent l="19050" t="19050" r="26670" b="2667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3733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3494" w:rsidRPr="003B409C" w:rsidRDefault="005D3494" w:rsidP="005D3494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3B409C">
        <w:rPr>
          <w:sz w:val="24"/>
          <w:szCs w:val="24"/>
        </w:rPr>
        <w:t xml:space="preserve">Since the three fields will have </w:t>
      </w:r>
      <w:r w:rsidR="003B409C" w:rsidRPr="003B409C">
        <w:rPr>
          <w:sz w:val="24"/>
          <w:szCs w:val="24"/>
        </w:rPr>
        <w:t>the same length</w:t>
      </w:r>
      <w:r w:rsidRPr="003B409C">
        <w:rPr>
          <w:sz w:val="24"/>
          <w:szCs w:val="24"/>
        </w:rPr>
        <w:t>, create a loop until you reach the size of any of them</w:t>
      </w:r>
      <w:r w:rsidR="003B409C" w:rsidRPr="003B409C">
        <w:rPr>
          <w:sz w:val="24"/>
          <w:szCs w:val="24"/>
        </w:rPr>
        <w:t>.</w:t>
      </w:r>
    </w:p>
    <w:p w:rsidR="005D3494" w:rsidRDefault="005D3494" w:rsidP="005D3494">
      <w:pPr>
        <w:ind w:left="360"/>
      </w:pPr>
      <w:r>
        <w:rPr>
          <w:noProof/>
        </w:rPr>
        <w:drawing>
          <wp:inline distT="0" distB="0" distL="0" distR="0" wp14:anchorId="6424A6B1" wp14:editId="5A3689C6">
            <wp:extent cx="5593080" cy="1889760"/>
            <wp:effectExtent l="19050" t="19050" r="26670" b="1524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18897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3494" w:rsidRPr="003B409C" w:rsidRDefault="005D3494" w:rsidP="005D3494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3B409C">
        <w:rPr>
          <w:sz w:val="24"/>
          <w:szCs w:val="24"/>
        </w:rPr>
        <w:t>Now just build the result</w:t>
      </w:r>
      <w:r w:rsidR="003B409C" w:rsidRPr="003B409C">
        <w:rPr>
          <w:sz w:val="24"/>
          <w:szCs w:val="24"/>
        </w:rPr>
        <w:t>.</w:t>
      </w:r>
    </w:p>
    <w:p w:rsidR="003F712F" w:rsidRDefault="003F712F" w:rsidP="003F712F">
      <w:pPr>
        <w:pStyle w:val="Heading2"/>
      </w:pPr>
      <w:r>
        <w:lastRenderedPageBreak/>
        <w:t>JSON Parser</w:t>
      </w:r>
    </w:p>
    <w:p w:rsidR="00191DBE" w:rsidRPr="00894AB7" w:rsidRDefault="00191DBE" w:rsidP="00191DBE">
      <w:pPr>
        <w:rPr>
          <w:rFonts w:cstheme="minorHAnsi"/>
          <w:sz w:val="24"/>
          <w:szCs w:val="24"/>
        </w:rPr>
      </w:pPr>
      <w:r w:rsidRPr="00894AB7">
        <w:rPr>
          <w:sz w:val="24"/>
          <w:szCs w:val="24"/>
        </w:rPr>
        <w:t>You will be g</w:t>
      </w:r>
      <w:r w:rsidR="00894AB7">
        <w:rPr>
          <w:sz w:val="24"/>
          <w:szCs w:val="24"/>
        </w:rPr>
        <w:t>iven an object in JSON format in an input field. I</w:t>
      </w:r>
      <w:r w:rsidRPr="00894AB7">
        <w:rPr>
          <w:sz w:val="24"/>
          <w:szCs w:val="24"/>
        </w:rPr>
        <w:t>n the next input field</w:t>
      </w:r>
      <w:r w:rsidR="00894AB7">
        <w:rPr>
          <w:sz w:val="24"/>
          <w:szCs w:val="24"/>
        </w:rPr>
        <w:t>,</w:t>
      </w:r>
      <w:r w:rsidRPr="00894AB7">
        <w:rPr>
          <w:sz w:val="24"/>
          <w:szCs w:val="24"/>
        </w:rPr>
        <w:t xml:space="preserve"> you will be given a command which can be one of the following: </w:t>
      </w:r>
      <w:r w:rsidRPr="00894AB7">
        <w:rPr>
          <w:rFonts w:ascii="Consolas" w:hAnsi="Consolas"/>
          <w:b/>
          <w:sz w:val="24"/>
          <w:szCs w:val="24"/>
        </w:rPr>
        <w:t>"typeof {objKey}"</w:t>
      </w:r>
      <w:r w:rsidRPr="00894AB7">
        <w:rPr>
          <w:sz w:val="24"/>
          <w:szCs w:val="24"/>
        </w:rPr>
        <w:t xml:space="preserve"> or </w:t>
      </w:r>
      <w:r w:rsidRPr="00894AB7">
        <w:rPr>
          <w:rFonts w:ascii="Consolas" w:hAnsi="Consolas"/>
          <w:b/>
          <w:sz w:val="24"/>
          <w:szCs w:val="24"/>
        </w:rPr>
        <w:t>"value of {objValue}"</w:t>
      </w:r>
      <w:r w:rsidRPr="00894AB7">
        <w:rPr>
          <w:rFonts w:cstheme="minorHAnsi"/>
          <w:sz w:val="24"/>
          <w:szCs w:val="24"/>
        </w:rPr>
        <w:t>. In any other case</w:t>
      </w:r>
      <w:r w:rsidR="00894AB7">
        <w:rPr>
          <w:rFonts w:cstheme="minorHAnsi"/>
          <w:sz w:val="24"/>
          <w:szCs w:val="24"/>
        </w:rPr>
        <w:t>,</w:t>
      </w:r>
      <w:r w:rsidRPr="00894AB7">
        <w:rPr>
          <w:rFonts w:cstheme="minorHAnsi"/>
          <w:sz w:val="24"/>
          <w:szCs w:val="24"/>
        </w:rPr>
        <w:t xml:space="preserve"> write </w:t>
      </w:r>
      <w:r w:rsidRPr="00894AB7">
        <w:rPr>
          <w:rFonts w:ascii="Consolas" w:hAnsi="Consolas" w:cstheme="minorHAnsi"/>
          <w:b/>
          <w:sz w:val="24"/>
          <w:szCs w:val="24"/>
        </w:rPr>
        <w:t>"Invalid command"</w:t>
      </w:r>
      <w:r w:rsidRPr="00894AB7">
        <w:rPr>
          <w:rFonts w:cstheme="minorHAnsi"/>
          <w:sz w:val="24"/>
          <w:szCs w:val="24"/>
        </w:rPr>
        <w:t xml:space="preserve"> in the result text box. </w:t>
      </w:r>
      <w:r w:rsidRPr="00894AB7">
        <w:rPr>
          <w:rFonts w:cstheme="minorHAnsi"/>
          <w:sz w:val="24"/>
          <w:szCs w:val="24"/>
        </w:rPr>
        <w:br/>
        <w:t xml:space="preserve">If the command is </w:t>
      </w:r>
      <w:r w:rsidRPr="00894AB7">
        <w:rPr>
          <w:rFonts w:ascii="Consolas" w:hAnsi="Consolas"/>
          <w:b/>
          <w:sz w:val="24"/>
          <w:szCs w:val="24"/>
        </w:rPr>
        <w:t>"typeof {objKey}"</w:t>
      </w:r>
      <w:r w:rsidR="00894AB7">
        <w:rPr>
          <w:rFonts w:cstheme="minorHAnsi"/>
          <w:sz w:val="24"/>
          <w:szCs w:val="24"/>
        </w:rPr>
        <w:t>, s</w:t>
      </w:r>
      <w:r w:rsidRPr="00894AB7">
        <w:rPr>
          <w:rFonts w:cstheme="minorHAnsi"/>
          <w:sz w:val="24"/>
          <w:szCs w:val="24"/>
        </w:rPr>
        <w:t xml:space="preserve">earch for that key in the object and print its type in the format: </w:t>
      </w:r>
      <w:r w:rsidRPr="00894AB7">
        <w:rPr>
          <w:rFonts w:ascii="Consolas" w:hAnsi="Consolas" w:cstheme="minorHAnsi"/>
          <w:b/>
          <w:sz w:val="24"/>
          <w:szCs w:val="24"/>
        </w:rPr>
        <w:t xml:space="preserve">"Type: {typeOfTheValue}". </w:t>
      </w:r>
      <w:r w:rsidRPr="00894AB7">
        <w:rPr>
          <w:rFonts w:cstheme="minorHAnsi"/>
          <w:sz w:val="24"/>
          <w:szCs w:val="24"/>
        </w:rPr>
        <w:t>If there is no such key in the object</w:t>
      </w:r>
      <w:r w:rsidR="00894AB7">
        <w:rPr>
          <w:rFonts w:cstheme="minorHAnsi"/>
          <w:sz w:val="24"/>
          <w:szCs w:val="24"/>
        </w:rPr>
        <w:t>,</w:t>
      </w:r>
      <w:r w:rsidRPr="00894AB7">
        <w:rPr>
          <w:rFonts w:cstheme="minorHAnsi"/>
          <w:sz w:val="24"/>
          <w:szCs w:val="24"/>
        </w:rPr>
        <w:t xml:space="preserve"> print </w:t>
      </w:r>
      <w:r w:rsidRPr="00894AB7">
        <w:rPr>
          <w:rFonts w:ascii="Consolas" w:hAnsi="Consolas" w:cstheme="minorHAnsi"/>
          <w:b/>
          <w:sz w:val="24"/>
          <w:szCs w:val="24"/>
        </w:rPr>
        <w:t>"No such item"</w:t>
      </w:r>
      <w:r w:rsidRPr="00894AB7">
        <w:rPr>
          <w:rFonts w:cstheme="minorHAnsi"/>
          <w:sz w:val="24"/>
          <w:szCs w:val="24"/>
        </w:rPr>
        <w:t xml:space="preserve">. </w:t>
      </w:r>
      <w:r w:rsidRPr="00894AB7">
        <w:rPr>
          <w:rFonts w:cstheme="minorHAnsi"/>
          <w:sz w:val="24"/>
          <w:szCs w:val="24"/>
        </w:rPr>
        <w:br/>
        <w:t xml:space="preserve">If the command is </w:t>
      </w:r>
      <w:r w:rsidRPr="00894AB7">
        <w:rPr>
          <w:rFonts w:ascii="Consolas" w:hAnsi="Consolas"/>
          <w:b/>
          <w:sz w:val="24"/>
          <w:szCs w:val="24"/>
        </w:rPr>
        <w:t>"value of {objValue}"</w:t>
      </w:r>
      <w:r w:rsidR="00894AB7">
        <w:rPr>
          <w:rFonts w:cstheme="minorHAnsi"/>
          <w:sz w:val="24"/>
          <w:szCs w:val="24"/>
        </w:rPr>
        <w:t>, s</w:t>
      </w:r>
      <w:r w:rsidRPr="00894AB7">
        <w:rPr>
          <w:rFonts w:cstheme="minorHAnsi"/>
          <w:sz w:val="24"/>
          <w:szCs w:val="24"/>
        </w:rPr>
        <w:t xml:space="preserve">earch for that key and print its value in the format: </w:t>
      </w:r>
      <w:r w:rsidRPr="00894AB7">
        <w:rPr>
          <w:rFonts w:ascii="Consolas" w:hAnsi="Consolas" w:cstheme="minorHAnsi"/>
          <w:b/>
          <w:sz w:val="24"/>
          <w:szCs w:val="24"/>
        </w:rPr>
        <w:t xml:space="preserve">"Value: {value}". </w:t>
      </w:r>
      <w:r w:rsidRPr="00894AB7">
        <w:rPr>
          <w:rFonts w:cstheme="minorHAnsi"/>
          <w:sz w:val="24"/>
          <w:szCs w:val="24"/>
        </w:rPr>
        <w:t>If there is no such key</w:t>
      </w:r>
      <w:r w:rsidR="00894AB7">
        <w:rPr>
          <w:rFonts w:cstheme="minorHAnsi"/>
          <w:sz w:val="24"/>
          <w:szCs w:val="24"/>
        </w:rPr>
        <w:t>,</w:t>
      </w:r>
      <w:r w:rsidRPr="00894AB7">
        <w:rPr>
          <w:rFonts w:cstheme="minorHAnsi"/>
          <w:sz w:val="24"/>
          <w:szCs w:val="24"/>
        </w:rPr>
        <w:t xml:space="preserve"> print </w:t>
      </w:r>
      <w:r w:rsidRPr="00894AB7">
        <w:rPr>
          <w:rFonts w:ascii="Consolas" w:hAnsi="Consolas" w:cstheme="minorHAnsi"/>
          <w:b/>
          <w:sz w:val="24"/>
          <w:szCs w:val="24"/>
        </w:rPr>
        <w:t>"No such item"</w:t>
      </w:r>
      <w:r w:rsidRPr="00894AB7">
        <w:rPr>
          <w:rFonts w:cstheme="minorHAnsi"/>
          <w:sz w:val="24"/>
          <w:szCs w:val="24"/>
        </w:rPr>
        <w:t>.</w:t>
      </w:r>
    </w:p>
    <w:p w:rsidR="00191DBE" w:rsidRDefault="006B48C8" w:rsidP="00191DBE">
      <w:pPr>
        <w:pStyle w:val="Heading3"/>
      </w:pPr>
      <w:r>
        <w:t>Example</w:t>
      </w:r>
    </w:p>
    <w:p w:rsidR="00191DBE" w:rsidRDefault="00191DBE" w:rsidP="00191DBE">
      <w:r>
        <w:rPr>
          <w:noProof/>
        </w:rPr>
        <w:drawing>
          <wp:inline distT="0" distB="0" distL="0" distR="0" wp14:anchorId="6A6630FE" wp14:editId="3C960A8C">
            <wp:extent cx="4925263" cy="2851688"/>
            <wp:effectExtent l="19050" t="19050" r="8890" b="2540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6525" cy="28582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1DBE" w:rsidRDefault="00191DBE" w:rsidP="00191DBE">
      <w:r>
        <w:rPr>
          <w:noProof/>
        </w:rPr>
        <w:drawing>
          <wp:inline distT="0" distB="0" distL="0" distR="0" wp14:anchorId="7F509935" wp14:editId="72D57248">
            <wp:extent cx="4928461" cy="2814768"/>
            <wp:effectExtent l="19050" t="19050" r="24765" b="2413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1801" cy="28166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1DBE" w:rsidRDefault="00191DBE" w:rsidP="00191DBE">
      <w:r>
        <w:rPr>
          <w:noProof/>
        </w:rPr>
        <w:lastRenderedPageBreak/>
        <w:drawing>
          <wp:inline distT="0" distB="0" distL="0" distR="0" wp14:anchorId="1E14545B" wp14:editId="2DD62232">
            <wp:extent cx="4936211" cy="2817620"/>
            <wp:effectExtent l="19050" t="19050" r="17145" b="20955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4049" cy="28220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6C93" w:rsidRDefault="003A6C93" w:rsidP="003A6C93">
      <w:pPr>
        <w:pStyle w:val="Heading3"/>
      </w:pPr>
      <w:r>
        <w:t>Hints</w:t>
      </w:r>
    </w:p>
    <w:p w:rsidR="003A6C93" w:rsidRPr="000F2CDE" w:rsidRDefault="003A6C93" w:rsidP="003A6C93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0F2CDE">
        <w:rPr>
          <w:sz w:val="24"/>
          <w:szCs w:val="24"/>
        </w:rPr>
        <w:t>Read the object from the input field, parse it using JSON.parse</w:t>
      </w:r>
      <w:r w:rsidR="000F2CDE">
        <w:rPr>
          <w:sz w:val="24"/>
          <w:szCs w:val="24"/>
        </w:rPr>
        <w:t>.</w:t>
      </w:r>
    </w:p>
    <w:p w:rsidR="003A6C93" w:rsidRPr="000F2CDE" w:rsidRDefault="003A6C93" w:rsidP="003A6C93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0F2CDE">
        <w:rPr>
          <w:sz w:val="24"/>
          <w:szCs w:val="24"/>
        </w:rPr>
        <w:t>Get the command from the input field, split it into parameters, get the type of the command and the key you will be looking for</w:t>
      </w:r>
      <w:r w:rsidR="000F2CDE">
        <w:rPr>
          <w:sz w:val="24"/>
          <w:szCs w:val="24"/>
        </w:rPr>
        <w:t>.</w:t>
      </w:r>
    </w:p>
    <w:p w:rsidR="003A6C93" w:rsidRPr="000F2CDE" w:rsidRDefault="003A6C93" w:rsidP="003A6C93">
      <w:pPr>
        <w:ind w:left="360"/>
        <w:rPr>
          <w:sz w:val="24"/>
          <w:szCs w:val="24"/>
        </w:rPr>
      </w:pPr>
      <w:r w:rsidRPr="000F2CDE">
        <w:rPr>
          <w:noProof/>
          <w:sz w:val="24"/>
          <w:szCs w:val="24"/>
        </w:rPr>
        <w:drawing>
          <wp:inline distT="0" distB="0" distL="0" distR="0" wp14:anchorId="2B8B7EE3" wp14:editId="58797B6F">
            <wp:extent cx="5972810" cy="1755140"/>
            <wp:effectExtent l="19050" t="19050" r="27940" b="1651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551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6C93" w:rsidRPr="000F2CDE" w:rsidRDefault="003A6C93" w:rsidP="003A6C93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0F2CDE">
        <w:rPr>
          <w:sz w:val="24"/>
          <w:szCs w:val="24"/>
        </w:rPr>
        <w:t>Check if the command type is about the type or the value of the key</w:t>
      </w:r>
      <w:r w:rsidR="000F2CDE">
        <w:rPr>
          <w:sz w:val="24"/>
          <w:szCs w:val="24"/>
        </w:rPr>
        <w:t>.</w:t>
      </w:r>
    </w:p>
    <w:p w:rsidR="003A6C93" w:rsidRPr="000F2CDE" w:rsidRDefault="003A6C93" w:rsidP="003A6C93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0F2CDE">
        <w:rPr>
          <w:sz w:val="24"/>
          <w:szCs w:val="24"/>
        </w:rPr>
        <w:t>Check if you have that key and print the corresponding result in the text box</w:t>
      </w:r>
      <w:r w:rsidR="000F2CDE">
        <w:rPr>
          <w:sz w:val="24"/>
          <w:szCs w:val="24"/>
        </w:rPr>
        <w:t>.</w:t>
      </w:r>
    </w:p>
    <w:p w:rsidR="00DD46F3" w:rsidRDefault="003A6C93" w:rsidP="003A6C93">
      <w:r>
        <w:lastRenderedPageBreak/>
        <w:t xml:space="preserve">       </w:t>
      </w:r>
      <w:r>
        <w:rPr>
          <w:noProof/>
        </w:rPr>
        <w:drawing>
          <wp:inline distT="0" distB="0" distL="0" distR="0" wp14:anchorId="1D050DAE" wp14:editId="72423CD0">
            <wp:extent cx="5196840" cy="3832860"/>
            <wp:effectExtent l="19050" t="19050" r="22860" b="1524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38328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46F3" w:rsidRDefault="00DD46F3" w:rsidP="00DD46F3">
      <w:pPr>
        <w:pStyle w:val="Heading2"/>
      </w:pPr>
      <w:r>
        <w:t>Buttons</w:t>
      </w:r>
    </w:p>
    <w:p w:rsidR="00DD46F3" w:rsidRPr="000F2CDE" w:rsidRDefault="006B48C8" w:rsidP="00DD46F3">
      <w:pPr>
        <w:rPr>
          <w:sz w:val="24"/>
          <w:szCs w:val="24"/>
        </w:rPr>
      </w:pPr>
      <w:r w:rsidRPr="000F2CDE">
        <w:rPr>
          <w:sz w:val="24"/>
          <w:szCs w:val="24"/>
        </w:rPr>
        <w:t xml:space="preserve">You will be given </w:t>
      </w:r>
      <w:r w:rsidRPr="000F2CDE">
        <w:rPr>
          <w:b/>
          <w:sz w:val="24"/>
          <w:szCs w:val="24"/>
        </w:rPr>
        <w:t>2 input fields</w:t>
      </w:r>
      <w:r w:rsidRPr="000F2CDE">
        <w:rPr>
          <w:sz w:val="24"/>
          <w:szCs w:val="24"/>
        </w:rPr>
        <w:t xml:space="preserve">. The first will contain a </w:t>
      </w:r>
      <w:r w:rsidRPr="000F2CDE">
        <w:rPr>
          <w:b/>
          <w:sz w:val="24"/>
          <w:szCs w:val="24"/>
        </w:rPr>
        <w:t>key</w:t>
      </w:r>
      <w:r w:rsidRPr="000F2CDE">
        <w:rPr>
          <w:sz w:val="24"/>
          <w:szCs w:val="24"/>
        </w:rPr>
        <w:t xml:space="preserve">, the other will contain a </w:t>
      </w:r>
      <w:r w:rsidRPr="000F2CDE">
        <w:rPr>
          <w:b/>
          <w:sz w:val="24"/>
          <w:szCs w:val="24"/>
        </w:rPr>
        <w:t>value</w:t>
      </w:r>
      <w:r w:rsidRPr="000F2CDE">
        <w:rPr>
          <w:sz w:val="24"/>
          <w:szCs w:val="24"/>
        </w:rPr>
        <w:t xml:space="preserve">. You will also have </w:t>
      </w:r>
      <w:r w:rsidRPr="000F2CDE">
        <w:rPr>
          <w:b/>
          <w:sz w:val="24"/>
          <w:szCs w:val="24"/>
        </w:rPr>
        <w:t>three buttons</w:t>
      </w:r>
      <w:r w:rsidRPr="000F2CDE">
        <w:rPr>
          <w:sz w:val="24"/>
          <w:szCs w:val="24"/>
        </w:rPr>
        <w:t xml:space="preserve">. The first will be </w:t>
      </w:r>
      <w:r w:rsidRPr="000F2CDE">
        <w:rPr>
          <w:b/>
          <w:sz w:val="24"/>
          <w:szCs w:val="24"/>
        </w:rPr>
        <w:t>"Add".</w:t>
      </w:r>
      <w:r w:rsidRPr="000F2CDE">
        <w:rPr>
          <w:sz w:val="24"/>
          <w:szCs w:val="24"/>
        </w:rPr>
        <w:t xml:space="preserve"> When this button is clicked, you have </w:t>
      </w:r>
      <w:r w:rsidR="00E97E1E" w:rsidRPr="000F2CDE">
        <w:rPr>
          <w:sz w:val="24"/>
          <w:szCs w:val="24"/>
        </w:rPr>
        <w:t xml:space="preserve">to </w:t>
      </w:r>
      <w:r w:rsidRPr="000F2CDE">
        <w:rPr>
          <w:b/>
          <w:sz w:val="24"/>
          <w:szCs w:val="24"/>
        </w:rPr>
        <w:t>add the property with the given key and value</w:t>
      </w:r>
      <w:r w:rsidRPr="000F2CDE">
        <w:rPr>
          <w:sz w:val="24"/>
          <w:szCs w:val="24"/>
        </w:rPr>
        <w:t xml:space="preserve"> to an object and display a message </w:t>
      </w:r>
      <w:r w:rsidR="00E97E1E" w:rsidRPr="000F2CDE">
        <w:rPr>
          <w:sz w:val="24"/>
          <w:szCs w:val="24"/>
        </w:rPr>
        <w:t>in</w:t>
      </w:r>
      <w:r w:rsidRPr="000F2CDE">
        <w:rPr>
          <w:sz w:val="24"/>
          <w:szCs w:val="24"/>
        </w:rPr>
        <w:t xml:space="preserve"> the text box: </w:t>
      </w:r>
      <w:r w:rsidRPr="000F2CDE">
        <w:rPr>
          <w:rFonts w:ascii="Consolas" w:hAnsi="Consolas"/>
          <w:b/>
          <w:sz w:val="24"/>
          <w:szCs w:val="24"/>
        </w:rPr>
        <w:t>"New property added!"</w:t>
      </w:r>
      <w:r w:rsidRPr="000F2CDE">
        <w:rPr>
          <w:sz w:val="24"/>
          <w:szCs w:val="24"/>
        </w:rPr>
        <w:t xml:space="preserve"> The second will be </w:t>
      </w:r>
      <w:r w:rsidRPr="000F2CDE">
        <w:rPr>
          <w:b/>
          <w:sz w:val="24"/>
          <w:szCs w:val="24"/>
        </w:rPr>
        <w:t>"Get Value"</w:t>
      </w:r>
      <w:r w:rsidRPr="000F2CDE">
        <w:rPr>
          <w:sz w:val="24"/>
          <w:szCs w:val="24"/>
        </w:rPr>
        <w:t xml:space="preserve">. When this button is clicked, you have to </w:t>
      </w:r>
      <w:r w:rsidR="000F2CDE">
        <w:rPr>
          <w:b/>
          <w:sz w:val="24"/>
          <w:szCs w:val="24"/>
        </w:rPr>
        <w:t xml:space="preserve">search for the key, </w:t>
      </w:r>
      <w:r w:rsidRPr="000F2CDE">
        <w:rPr>
          <w:b/>
          <w:sz w:val="24"/>
          <w:szCs w:val="24"/>
        </w:rPr>
        <w:t>given in the input</w:t>
      </w:r>
      <w:r w:rsidRPr="000F2CDE">
        <w:rPr>
          <w:sz w:val="24"/>
          <w:szCs w:val="24"/>
        </w:rPr>
        <w:t xml:space="preserve">, and </w:t>
      </w:r>
      <w:r w:rsidRPr="000F2CDE">
        <w:rPr>
          <w:b/>
          <w:sz w:val="24"/>
          <w:szCs w:val="24"/>
        </w:rPr>
        <w:t xml:space="preserve">display its value </w:t>
      </w:r>
      <w:r w:rsidR="00E97E1E" w:rsidRPr="000F2CDE">
        <w:rPr>
          <w:b/>
          <w:sz w:val="24"/>
          <w:szCs w:val="24"/>
        </w:rPr>
        <w:t>in</w:t>
      </w:r>
      <w:r w:rsidRPr="000F2CDE">
        <w:rPr>
          <w:b/>
          <w:sz w:val="24"/>
          <w:szCs w:val="24"/>
        </w:rPr>
        <w:t xml:space="preserve"> the text box</w:t>
      </w:r>
      <w:r w:rsidRPr="000F2CDE">
        <w:rPr>
          <w:sz w:val="24"/>
          <w:szCs w:val="24"/>
        </w:rPr>
        <w:t xml:space="preserve">. The last one will be </w:t>
      </w:r>
      <w:r w:rsidRPr="000F2CDE">
        <w:rPr>
          <w:b/>
          <w:sz w:val="24"/>
          <w:szCs w:val="24"/>
        </w:rPr>
        <w:t>"Get Object"</w:t>
      </w:r>
      <w:r w:rsidRPr="000F2CDE">
        <w:rPr>
          <w:sz w:val="24"/>
          <w:szCs w:val="24"/>
        </w:rPr>
        <w:t>. When this button is clicked</w:t>
      </w:r>
      <w:r w:rsidR="000F2CDE">
        <w:rPr>
          <w:sz w:val="24"/>
          <w:szCs w:val="24"/>
        </w:rPr>
        <w:t>,</w:t>
      </w:r>
      <w:r w:rsidRPr="000F2CDE">
        <w:rPr>
          <w:sz w:val="24"/>
          <w:szCs w:val="24"/>
        </w:rPr>
        <w:t xml:space="preserve"> you have to display the </w:t>
      </w:r>
      <w:r w:rsidRPr="000F2CDE">
        <w:rPr>
          <w:b/>
          <w:sz w:val="24"/>
          <w:szCs w:val="24"/>
        </w:rPr>
        <w:t>whole object in the text box</w:t>
      </w:r>
      <w:r w:rsidRPr="000F2CDE">
        <w:rPr>
          <w:sz w:val="24"/>
          <w:szCs w:val="24"/>
        </w:rPr>
        <w:t xml:space="preserve">. </w:t>
      </w:r>
      <w:r w:rsidRPr="000F2CDE">
        <w:rPr>
          <w:b/>
          <w:sz w:val="24"/>
          <w:szCs w:val="24"/>
        </w:rPr>
        <w:t>The text box must not be cleared each time you press a button</w:t>
      </w:r>
      <w:r w:rsidRPr="000F2CDE">
        <w:rPr>
          <w:sz w:val="24"/>
          <w:szCs w:val="24"/>
        </w:rPr>
        <w:t xml:space="preserve">. You just have to </w:t>
      </w:r>
      <w:r w:rsidRPr="000F2CDE">
        <w:rPr>
          <w:b/>
          <w:sz w:val="24"/>
          <w:szCs w:val="24"/>
        </w:rPr>
        <w:t>print the results on separate lines</w:t>
      </w:r>
      <w:r w:rsidRPr="000F2CDE">
        <w:rPr>
          <w:sz w:val="24"/>
          <w:szCs w:val="24"/>
        </w:rPr>
        <w:t>.</w:t>
      </w:r>
    </w:p>
    <w:p w:rsidR="006B48C8" w:rsidRDefault="006B48C8" w:rsidP="006B48C8">
      <w:pPr>
        <w:pStyle w:val="Heading3"/>
      </w:pPr>
      <w:r>
        <w:lastRenderedPageBreak/>
        <w:t>Example</w:t>
      </w:r>
    </w:p>
    <w:p w:rsidR="006B48C8" w:rsidRDefault="006B48C8" w:rsidP="00DD46F3">
      <w:r>
        <w:rPr>
          <w:noProof/>
        </w:rPr>
        <w:drawing>
          <wp:inline distT="0" distB="0" distL="0" distR="0" wp14:anchorId="3B5A4FAD" wp14:editId="3359C6EF">
            <wp:extent cx="5972810" cy="3380740"/>
            <wp:effectExtent l="19050" t="19050" r="27940" b="1016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07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48C8" w:rsidRDefault="006B48C8" w:rsidP="00DD46F3">
      <w:r>
        <w:rPr>
          <w:noProof/>
        </w:rPr>
        <w:drawing>
          <wp:inline distT="0" distB="0" distL="0" distR="0" wp14:anchorId="5CF319C2" wp14:editId="497F1EE4">
            <wp:extent cx="5972810" cy="3375025"/>
            <wp:effectExtent l="19050" t="19050" r="27940" b="15875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750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48C8" w:rsidRDefault="006B48C8" w:rsidP="00DD46F3">
      <w:r>
        <w:rPr>
          <w:noProof/>
        </w:rPr>
        <w:lastRenderedPageBreak/>
        <w:drawing>
          <wp:inline distT="0" distB="0" distL="0" distR="0" wp14:anchorId="1F93E47D" wp14:editId="538EFBDC">
            <wp:extent cx="5972810" cy="3394710"/>
            <wp:effectExtent l="19050" t="19050" r="27940" b="1524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947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48C8" w:rsidRDefault="006B48C8" w:rsidP="00DD46F3">
      <w:r>
        <w:rPr>
          <w:noProof/>
        </w:rPr>
        <w:drawing>
          <wp:inline distT="0" distB="0" distL="0" distR="0" wp14:anchorId="2AA0E8AA" wp14:editId="151C9251">
            <wp:extent cx="5972810" cy="3383915"/>
            <wp:effectExtent l="19050" t="19050" r="27940" b="2603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39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48C8" w:rsidRDefault="006B48C8" w:rsidP="006B48C8">
      <w:pPr>
        <w:pStyle w:val="Heading3"/>
      </w:pPr>
      <w:r>
        <w:t>Hints</w:t>
      </w:r>
    </w:p>
    <w:p w:rsidR="006B48C8" w:rsidRPr="00594FA5" w:rsidRDefault="006B48C8" w:rsidP="006B48C8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594FA5">
        <w:rPr>
          <w:sz w:val="24"/>
          <w:szCs w:val="24"/>
        </w:rPr>
        <w:t>Add onclick events on the buttons to execute the functions</w:t>
      </w:r>
      <w:r w:rsidR="00594FA5" w:rsidRPr="00594FA5">
        <w:rPr>
          <w:sz w:val="24"/>
          <w:szCs w:val="24"/>
        </w:rPr>
        <w:t>,</w:t>
      </w:r>
      <w:r w:rsidRPr="00594FA5">
        <w:rPr>
          <w:sz w:val="24"/>
          <w:szCs w:val="24"/>
        </w:rPr>
        <w:t xml:space="preserve"> depending on the button you have clicked</w:t>
      </w:r>
      <w:r w:rsidR="00594FA5" w:rsidRPr="00594FA5">
        <w:rPr>
          <w:sz w:val="24"/>
          <w:szCs w:val="24"/>
        </w:rPr>
        <w:t>.</w:t>
      </w:r>
    </w:p>
    <w:p w:rsidR="006B48C8" w:rsidRDefault="006B48C8" w:rsidP="006B48C8">
      <w:pPr>
        <w:ind w:left="360"/>
      </w:pPr>
      <w:r>
        <w:rPr>
          <w:noProof/>
        </w:rPr>
        <w:lastRenderedPageBreak/>
        <w:drawing>
          <wp:inline distT="0" distB="0" distL="0" distR="0" wp14:anchorId="0CFA36B0" wp14:editId="4DE7FF50">
            <wp:extent cx="5972810" cy="1137920"/>
            <wp:effectExtent l="19050" t="19050" r="27940" b="2413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379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60B6" w:rsidRDefault="00FA60B6" w:rsidP="006B48C8">
      <w:pPr>
        <w:ind w:left="360"/>
      </w:pPr>
    </w:p>
    <w:p w:rsidR="006B48C8" w:rsidRPr="00594FA5" w:rsidRDefault="00FA60B6" w:rsidP="006B48C8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594FA5">
        <w:rPr>
          <w:sz w:val="24"/>
          <w:szCs w:val="24"/>
        </w:rPr>
        <w:t>Create an object and w</w:t>
      </w:r>
      <w:r w:rsidR="006B48C8" w:rsidRPr="00594FA5">
        <w:rPr>
          <w:sz w:val="24"/>
          <w:szCs w:val="24"/>
        </w:rPr>
        <w:t>rite three functions to perform the different tasks</w:t>
      </w:r>
      <w:r w:rsidR="00594FA5">
        <w:rPr>
          <w:sz w:val="24"/>
          <w:szCs w:val="24"/>
        </w:rPr>
        <w:t>.</w:t>
      </w:r>
    </w:p>
    <w:p w:rsidR="006B48C8" w:rsidRPr="006B48C8" w:rsidRDefault="00FA60B6" w:rsidP="00FA60B6">
      <w:pPr>
        <w:ind w:left="360"/>
      </w:pPr>
      <w:r>
        <w:rPr>
          <w:noProof/>
        </w:rPr>
        <w:drawing>
          <wp:inline distT="0" distB="0" distL="0" distR="0" wp14:anchorId="18EC82C4" wp14:editId="28E81496">
            <wp:extent cx="5972810" cy="2809875"/>
            <wp:effectExtent l="19050" t="19050" r="27940" b="2857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098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B48C8" w:rsidRPr="006B48C8" w:rsidSect="009254B7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1579" w:rsidRDefault="009D1579" w:rsidP="008068A2">
      <w:pPr>
        <w:spacing w:after="0" w:line="240" w:lineRule="auto"/>
      </w:pPr>
      <w:r>
        <w:separator/>
      </w:r>
    </w:p>
  </w:endnote>
  <w:endnote w:type="continuationSeparator" w:id="0">
    <w:p w:rsidR="009D1579" w:rsidRDefault="009D157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393B" w:rsidRDefault="00C0393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393B" w:rsidRPr="00AC77AD" w:rsidRDefault="00C0393B" w:rsidP="007C2AE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9E7752C" wp14:editId="6F86F83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67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27ED5104" wp14:editId="5649C3D2">
          <wp:extent cx="1419225" cy="352425"/>
          <wp:effectExtent l="0" t="0" r="9525" b="9525"/>
          <wp:docPr id="68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6EA200F" wp14:editId="3EDCD84F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31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44F15E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GEJCR3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632804" wp14:editId="2C02E8B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64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C0393B" w:rsidRPr="008C2B83" w:rsidRDefault="00C0393B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13B85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13B85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632804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" filled="f" stroked="f" strokeweight=".5pt">
              <v:path arrowok="t"/>
              <v:textbox inset="0,0,0,0">
                <w:txbxContent>
                  <w:p w:rsidR="00C0393B" w:rsidRPr="008C2B83" w:rsidRDefault="00C0393B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13B85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13B85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6A65DFF" wp14:editId="3770A4E0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5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C0393B" w:rsidRDefault="00C0393B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A65DFF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" filled="f" stroked="f" strokeweight=".5pt">
              <v:path arrowok="t"/>
              <v:textbox inset=".5mm,0,0,0">
                <w:txbxContent>
                  <w:p w:rsidR="00C0393B" w:rsidRDefault="00C0393B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77209C7" wp14:editId="6CEE006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6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0393B" w:rsidRDefault="00C0393B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C0393B" w:rsidRDefault="00C0393B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0E06E99" wp14:editId="2CFFB51B">
                                <wp:extent cx="167005" cy="203387"/>
                                <wp:effectExtent l="0" t="0" r="4445" b="6350"/>
                                <wp:docPr id="69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D39842" wp14:editId="188518CF">
                                <wp:extent cx="171450" cy="205105"/>
                                <wp:effectExtent l="0" t="0" r="0" b="4445"/>
                                <wp:docPr id="70" name="Picture 1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5158834" wp14:editId="661705E9">
                                <wp:extent cx="200152" cy="200152"/>
                                <wp:effectExtent l="0" t="0" r="9525" b="9525"/>
                                <wp:docPr id="82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4A9F60" wp14:editId="75D0F6A5">
                                <wp:extent cx="200152" cy="200152"/>
                                <wp:effectExtent l="0" t="0" r="9525" b="9525"/>
                                <wp:docPr id="83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C9310CC" wp14:editId="60F861DC">
                                <wp:extent cx="200152" cy="200152"/>
                                <wp:effectExtent l="0" t="0" r="9525" b="9525"/>
                                <wp:docPr id="84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3CF2996" wp14:editId="2D7B3237">
                                <wp:extent cx="190500" cy="190500"/>
                                <wp:effectExtent l="0" t="0" r="0" b="0"/>
                                <wp:docPr id="85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A422FD6" wp14:editId="08320601">
                                <wp:extent cx="176530" cy="176530"/>
                                <wp:effectExtent l="0" t="0" r="0" b="0"/>
                                <wp:docPr id="86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1CFF00" wp14:editId="2D6F640A">
                                <wp:extent cx="200152" cy="200152"/>
                                <wp:effectExtent l="0" t="0" r="9525" b="9525"/>
                                <wp:docPr id="87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5DA097" wp14:editId="13E679E1">
                                <wp:extent cx="215153" cy="209247"/>
                                <wp:effectExtent l="0" t="0" r="0" b="635"/>
                                <wp:docPr id="88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DE68FC" wp14:editId="6E6E4085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7209C7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jgXF+g0C&#10;AAD7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C0393B" w:rsidRDefault="00C0393B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C0393B" w:rsidRDefault="00C0393B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0E06E99" wp14:editId="2CFFB51B">
                          <wp:extent cx="167005" cy="203387"/>
                          <wp:effectExtent l="0" t="0" r="4445" b="6350"/>
                          <wp:docPr id="69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D39842" wp14:editId="188518CF">
                          <wp:extent cx="171450" cy="205105"/>
                          <wp:effectExtent l="0" t="0" r="0" b="4445"/>
                          <wp:docPr id="70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5158834" wp14:editId="661705E9">
                          <wp:extent cx="200152" cy="200152"/>
                          <wp:effectExtent l="0" t="0" r="9525" b="9525"/>
                          <wp:docPr id="82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4A9F60" wp14:editId="75D0F6A5">
                          <wp:extent cx="200152" cy="200152"/>
                          <wp:effectExtent l="0" t="0" r="9525" b="9525"/>
                          <wp:docPr id="83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C9310CC" wp14:editId="60F861DC">
                          <wp:extent cx="200152" cy="200152"/>
                          <wp:effectExtent l="0" t="0" r="9525" b="9525"/>
                          <wp:docPr id="84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3CF2996" wp14:editId="2D7B3237">
                          <wp:extent cx="190500" cy="190500"/>
                          <wp:effectExtent l="0" t="0" r="0" b="0"/>
                          <wp:docPr id="85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A422FD6" wp14:editId="08320601">
                          <wp:extent cx="176530" cy="176530"/>
                          <wp:effectExtent l="0" t="0" r="0" b="0"/>
                          <wp:docPr id="86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1CFF00" wp14:editId="2D6F640A">
                          <wp:extent cx="200152" cy="200152"/>
                          <wp:effectExtent l="0" t="0" r="9525" b="9525"/>
                          <wp:docPr id="87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5DA097" wp14:editId="13E679E1">
                          <wp:extent cx="215153" cy="209247"/>
                          <wp:effectExtent l="0" t="0" r="0" b="635"/>
                          <wp:docPr id="88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DE68FC" wp14:editId="6E6E4085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466DE4" w:rsidRPr="00AC77AD" w:rsidRDefault="00466DE4" w:rsidP="00AC77A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393B" w:rsidRDefault="00C039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1579" w:rsidRDefault="009D1579" w:rsidP="008068A2">
      <w:pPr>
        <w:spacing w:after="0" w:line="240" w:lineRule="auto"/>
      </w:pPr>
      <w:r>
        <w:separator/>
      </w:r>
    </w:p>
  </w:footnote>
  <w:footnote w:type="continuationSeparator" w:id="0">
    <w:p w:rsidR="009D1579" w:rsidRDefault="009D157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393B" w:rsidRDefault="00C0393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6DE4" w:rsidRDefault="00466DE4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393B" w:rsidRDefault="00C0393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853D7A"/>
    <w:multiLevelType w:val="hybridMultilevel"/>
    <w:tmpl w:val="3DFEB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177AE3"/>
    <w:multiLevelType w:val="hybridMultilevel"/>
    <w:tmpl w:val="91D66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666FB3"/>
    <w:multiLevelType w:val="hybridMultilevel"/>
    <w:tmpl w:val="F8F2D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37367E"/>
    <w:multiLevelType w:val="hybridMultilevel"/>
    <w:tmpl w:val="5D1ED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3F5BFC"/>
    <w:multiLevelType w:val="hybridMultilevel"/>
    <w:tmpl w:val="41D886AA"/>
    <w:lvl w:ilvl="0" w:tplc="040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6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246DAB"/>
    <w:multiLevelType w:val="hybridMultilevel"/>
    <w:tmpl w:val="F1D887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5617E"/>
    <w:multiLevelType w:val="hybridMultilevel"/>
    <w:tmpl w:val="D3D8B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1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2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115CE0"/>
    <w:multiLevelType w:val="hybridMultilevel"/>
    <w:tmpl w:val="A404B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2A3B14"/>
    <w:multiLevelType w:val="hybridMultilevel"/>
    <w:tmpl w:val="54D62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0AA6D34"/>
    <w:multiLevelType w:val="hybridMultilevel"/>
    <w:tmpl w:val="73BEAB62"/>
    <w:lvl w:ilvl="0" w:tplc="420E65C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54422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152F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BC64F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08A06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EE698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96CF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6AD5B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D765B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E5628E"/>
    <w:multiLevelType w:val="hybridMultilevel"/>
    <w:tmpl w:val="6FF0C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5E78A8"/>
    <w:multiLevelType w:val="hybridMultilevel"/>
    <w:tmpl w:val="DC8EC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4"/>
  </w:num>
  <w:num w:numId="3">
    <w:abstractNumId w:val="8"/>
  </w:num>
  <w:num w:numId="4">
    <w:abstractNumId w:val="26"/>
  </w:num>
  <w:num w:numId="5">
    <w:abstractNumId w:val="27"/>
  </w:num>
  <w:num w:numId="6">
    <w:abstractNumId w:val="34"/>
  </w:num>
  <w:num w:numId="7">
    <w:abstractNumId w:val="3"/>
  </w:num>
  <w:num w:numId="8">
    <w:abstractNumId w:val="6"/>
  </w:num>
  <w:num w:numId="9">
    <w:abstractNumId w:val="23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6"/>
  </w:num>
  <w:num w:numId="13">
    <w:abstractNumId w:val="2"/>
  </w:num>
  <w:num w:numId="14">
    <w:abstractNumId w:val="24"/>
  </w:num>
  <w:num w:numId="15">
    <w:abstractNumId w:val="19"/>
  </w:num>
  <w:num w:numId="16">
    <w:abstractNumId w:val="31"/>
  </w:num>
  <w:num w:numId="17">
    <w:abstractNumId w:val="36"/>
  </w:num>
  <w:num w:numId="18">
    <w:abstractNumId w:val="5"/>
  </w:num>
  <w:num w:numId="19">
    <w:abstractNumId w:val="18"/>
  </w:num>
  <w:num w:numId="20">
    <w:abstractNumId w:val="40"/>
  </w:num>
  <w:num w:numId="21">
    <w:abstractNumId w:val="39"/>
  </w:num>
  <w:num w:numId="22">
    <w:abstractNumId w:val="33"/>
  </w:num>
  <w:num w:numId="23">
    <w:abstractNumId w:val="7"/>
  </w:num>
  <w:num w:numId="24">
    <w:abstractNumId w:val="20"/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3"/>
  </w:num>
  <w:num w:numId="27">
    <w:abstractNumId w:val="25"/>
  </w:num>
  <w:num w:numId="28">
    <w:abstractNumId w:val="43"/>
  </w:num>
  <w:num w:numId="29">
    <w:abstractNumId w:val="14"/>
  </w:num>
  <w:num w:numId="30">
    <w:abstractNumId w:val="37"/>
  </w:num>
  <w:num w:numId="31">
    <w:abstractNumId w:val="15"/>
  </w:num>
  <w:num w:numId="32">
    <w:abstractNumId w:val="12"/>
  </w:num>
  <w:num w:numId="33">
    <w:abstractNumId w:val="21"/>
  </w:num>
  <w:num w:numId="34">
    <w:abstractNumId w:val="10"/>
  </w:num>
  <w:num w:numId="35">
    <w:abstractNumId w:val="35"/>
  </w:num>
  <w:num w:numId="36">
    <w:abstractNumId w:val="38"/>
  </w:num>
  <w:num w:numId="37">
    <w:abstractNumId w:val="29"/>
  </w:num>
  <w:num w:numId="38">
    <w:abstractNumId w:val="9"/>
  </w:num>
  <w:num w:numId="39">
    <w:abstractNumId w:val="28"/>
  </w:num>
  <w:num w:numId="40">
    <w:abstractNumId w:val="0"/>
  </w:num>
  <w:num w:numId="41">
    <w:abstractNumId w:val="17"/>
  </w:num>
  <w:num w:numId="42">
    <w:abstractNumId w:val="42"/>
  </w:num>
  <w:num w:numId="43">
    <w:abstractNumId w:val="45"/>
  </w:num>
  <w:num w:numId="44">
    <w:abstractNumId w:val="30"/>
  </w:num>
  <w:num w:numId="45">
    <w:abstractNumId w:val="22"/>
  </w:num>
  <w:num w:numId="46">
    <w:abstractNumId w:val="32"/>
  </w:num>
  <w:num w:numId="47">
    <w:abstractNumId w:val="46"/>
  </w:num>
  <w:num w:numId="48">
    <w:abstractNumId w:val="41"/>
  </w:num>
  <w:num w:numId="4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44A1"/>
    <w:rsid w:val="00007044"/>
    <w:rsid w:val="00011E7D"/>
    <w:rsid w:val="000136AA"/>
    <w:rsid w:val="00016D20"/>
    <w:rsid w:val="00023F1B"/>
    <w:rsid w:val="00025F04"/>
    <w:rsid w:val="00050B57"/>
    <w:rsid w:val="00062BD7"/>
    <w:rsid w:val="00064D15"/>
    <w:rsid w:val="00067446"/>
    <w:rsid w:val="00086727"/>
    <w:rsid w:val="000B39E6"/>
    <w:rsid w:val="000B56F0"/>
    <w:rsid w:val="000B5BF8"/>
    <w:rsid w:val="000C7461"/>
    <w:rsid w:val="000E26D3"/>
    <w:rsid w:val="000F2CDE"/>
    <w:rsid w:val="000F3C1F"/>
    <w:rsid w:val="000F4444"/>
    <w:rsid w:val="000F7811"/>
    <w:rsid w:val="00103906"/>
    <w:rsid w:val="00115E66"/>
    <w:rsid w:val="001170DD"/>
    <w:rsid w:val="001211B0"/>
    <w:rsid w:val="001275B9"/>
    <w:rsid w:val="00127650"/>
    <w:rsid w:val="00142C75"/>
    <w:rsid w:val="00151840"/>
    <w:rsid w:val="001619DF"/>
    <w:rsid w:val="00162C06"/>
    <w:rsid w:val="00163810"/>
    <w:rsid w:val="00164CDC"/>
    <w:rsid w:val="00167CF1"/>
    <w:rsid w:val="00171021"/>
    <w:rsid w:val="00173149"/>
    <w:rsid w:val="00183A2C"/>
    <w:rsid w:val="00191DBE"/>
    <w:rsid w:val="00192692"/>
    <w:rsid w:val="00196804"/>
    <w:rsid w:val="001A456A"/>
    <w:rsid w:val="001A6728"/>
    <w:rsid w:val="001B1BA1"/>
    <w:rsid w:val="001C1FCD"/>
    <w:rsid w:val="001D2464"/>
    <w:rsid w:val="001E1161"/>
    <w:rsid w:val="001E2ACE"/>
    <w:rsid w:val="001E3FEF"/>
    <w:rsid w:val="001E467C"/>
    <w:rsid w:val="001F5E72"/>
    <w:rsid w:val="00202683"/>
    <w:rsid w:val="002027C5"/>
    <w:rsid w:val="00203E6C"/>
    <w:rsid w:val="00204072"/>
    <w:rsid w:val="00213B85"/>
    <w:rsid w:val="00215FCE"/>
    <w:rsid w:val="00231023"/>
    <w:rsid w:val="0024027C"/>
    <w:rsid w:val="0024069B"/>
    <w:rsid w:val="002558C2"/>
    <w:rsid w:val="00256E7C"/>
    <w:rsid w:val="0026047E"/>
    <w:rsid w:val="00264287"/>
    <w:rsid w:val="0026589D"/>
    <w:rsid w:val="002664E1"/>
    <w:rsid w:val="002670E4"/>
    <w:rsid w:val="00267D98"/>
    <w:rsid w:val="0027225B"/>
    <w:rsid w:val="00274400"/>
    <w:rsid w:val="0027638C"/>
    <w:rsid w:val="002813DE"/>
    <w:rsid w:val="00294456"/>
    <w:rsid w:val="002A22D1"/>
    <w:rsid w:val="002A2D2D"/>
    <w:rsid w:val="002B0473"/>
    <w:rsid w:val="002B7064"/>
    <w:rsid w:val="002D1F91"/>
    <w:rsid w:val="002D53A6"/>
    <w:rsid w:val="00310991"/>
    <w:rsid w:val="00314419"/>
    <w:rsid w:val="003273F1"/>
    <w:rsid w:val="0033212E"/>
    <w:rsid w:val="00333B41"/>
    <w:rsid w:val="0033490F"/>
    <w:rsid w:val="00346063"/>
    <w:rsid w:val="00353A59"/>
    <w:rsid w:val="00367F47"/>
    <w:rsid w:val="0037430B"/>
    <w:rsid w:val="003817EF"/>
    <w:rsid w:val="003828E8"/>
    <w:rsid w:val="00382A45"/>
    <w:rsid w:val="003A1601"/>
    <w:rsid w:val="003A5602"/>
    <w:rsid w:val="003A6C93"/>
    <w:rsid w:val="003B0278"/>
    <w:rsid w:val="003B08DF"/>
    <w:rsid w:val="003B409C"/>
    <w:rsid w:val="003B6A53"/>
    <w:rsid w:val="003C1C2E"/>
    <w:rsid w:val="003E1013"/>
    <w:rsid w:val="003E167F"/>
    <w:rsid w:val="003E2A2C"/>
    <w:rsid w:val="003E6BFB"/>
    <w:rsid w:val="003F1864"/>
    <w:rsid w:val="003F712F"/>
    <w:rsid w:val="004255CD"/>
    <w:rsid w:val="004311CA"/>
    <w:rsid w:val="004351F7"/>
    <w:rsid w:val="004443B9"/>
    <w:rsid w:val="00463816"/>
    <w:rsid w:val="00466DE4"/>
    <w:rsid w:val="0047331A"/>
    <w:rsid w:val="00473B2B"/>
    <w:rsid w:val="00476D4B"/>
    <w:rsid w:val="00484BC9"/>
    <w:rsid w:val="00485E01"/>
    <w:rsid w:val="004879B8"/>
    <w:rsid w:val="00491748"/>
    <w:rsid w:val="00495F0B"/>
    <w:rsid w:val="004962B5"/>
    <w:rsid w:val="004A7E77"/>
    <w:rsid w:val="004B48B0"/>
    <w:rsid w:val="004C4871"/>
    <w:rsid w:val="004C55EB"/>
    <w:rsid w:val="004D29A9"/>
    <w:rsid w:val="004D5B83"/>
    <w:rsid w:val="004D685C"/>
    <w:rsid w:val="004D72E2"/>
    <w:rsid w:val="004E76E8"/>
    <w:rsid w:val="004F3112"/>
    <w:rsid w:val="0050017E"/>
    <w:rsid w:val="00514274"/>
    <w:rsid w:val="005177D3"/>
    <w:rsid w:val="00517B12"/>
    <w:rsid w:val="00524789"/>
    <w:rsid w:val="00526E97"/>
    <w:rsid w:val="0053532A"/>
    <w:rsid w:val="00553CCB"/>
    <w:rsid w:val="005563AF"/>
    <w:rsid w:val="00563DC7"/>
    <w:rsid w:val="00564029"/>
    <w:rsid w:val="005643BD"/>
    <w:rsid w:val="00564D7B"/>
    <w:rsid w:val="0056527D"/>
    <w:rsid w:val="0056786B"/>
    <w:rsid w:val="005803E5"/>
    <w:rsid w:val="00581B2C"/>
    <w:rsid w:val="00584EDB"/>
    <w:rsid w:val="005850E7"/>
    <w:rsid w:val="0058723E"/>
    <w:rsid w:val="00594FA5"/>
    <w:rsid w:val="00596357"/>
    <w:rsid w:val="005A42E0"/>
    <w:rsid w:val="005B0534"/>
    <w:rsid w:val="005B0706"/>
    <w:rsid w:val="005B169A"/>
    <w:rsid w:val="005C131C"/>
    <w:rsid w:val="005C6A24"/>
    <w:rsid w:val="005D3494"/>
    <w:rsid w:val="005E04CE"/>
    <w:rsid w:val="005E274E"/>
    <w:rsid w:val="005E66A4"/>
    <w:rsid w:val="005E6CC9"/>
    <w:rsid w:val="005F2CC3"/>
    <w:rsid w:val="005F392B"/>
    <w:rsid w:val="00600083"/>
    <w:rsid w:val="006039E8"/>
    <w:rsid w:val="00604363"/>
    <w:rsid w:val="00624D5A"/>
    <w:rsid w:val="00624DCF"/>
    <w:rsid w:val="0063342B"/>
    <w:rsid w:val="006349CF"/>
    <w:rsid w:val="006360F7"/>
    <w:rsid w:val="00642193"/>
    <w:rsid w:val="00646364"/>
    <w:rsid w:val="00653E2C"/>
    <w:rsid w:val="00655800"/>
    <w:rsid w:val="00664C9A"/>
    <w:rsid w:val="006660E2"/>
    <w:rsid w:val="00670041"/>
    <w:rsid w:val="00671251"/>
    <w:rsid w:val="006719BA"/>
    <w:rsid w:val="00671FE2"/>
    <w:rsid w:val="00673B36"/>
    <w:rsid w:val="00680948"/>
    <w:rsid w:val="00680F90"/>
    <w:rsid w:val="00685051"/>
    <w:rsid w:val="0068535C"/>
    <w:rsid w:val="00695634"/>
    <w:rsid w:val="006A2AE6"/>
    <w:rsid w:val="006A32A0"/>
    <w:rsid w:val="006B48C8"/>
    <w:rsid w:val="006C41BF"/>
    <w:rsid w:val="006D1790"/>
    <w:rsid w:val="006D239A"/>
    <w:rsid w:val="006D3267"/>
    <w:rsid w:val="006D640C"/>
    <w:rsid w:val="006E2245"/>
    <w:rsid w:val="006E2AD4"/>
    <w:rsid w:val="006E55B4"/>
    <w:rsid w:val="006E57FB"/>
    <w:rsid w:val="006E5D10"/>
    <w:rsid w:val="006E7E50"/>
    <w:rsid w:val="006F5D33"/>
    <w:rsid w:val="0070070B"/>
    <w:rsid w:val="00704432"/>
    <w:rsid w:val="007051DF"/>
    <w:rsid w:val="007075C2"/>
    <w:rsid w:val="007163A4"/>
    <w:rsid w:val="0071692E"/>
    <w:rsid w:val="00716C85"/>
    <w:rsid w:val="00724DA4"/>
    <w:rsid w:val="00737F39"/>
    <w:rsid w:val="00761A1E"/>
    <w:rsid w:val="00763912"/>
    <w:rsid w:val="0076436A"/>
    <w:rsid w:val="00764C18"/>
    <w:rsid w:val="00765917"/>
    <w:rsid w:val="00770B05"/>
    <w:rsid w:val="00784922"/>
    <w:rsid w:val="00785258"/>
    <w:rsid w:val="00785E5D"/>
    <w:rsid w:val="00785FD1"/>
    <w:rsid w:val="00791F02"/>
    <w:rsid w:val="0079324A"/>
    <w:rsid w:val="00794EEE"/>
    <w:rsid w:val="0079630D"/>
    <w:rsid w:val="007A635E"/>
    <w:rsid w:val="007C2C37"/>
    <w:rsid w:val="007C3E81"/>
    <w:rsid w:val="007D0D5D"/>
    <w:rsid w:val="007D1F12"/>
    <w:rsid w:val="007D577D"/>
    <w:rsid w:val="007D7990"/>
    <w:rsid w:val="007E0960"/>
    <w:rsid w:val="007E2098"/>
    <w:rsid w:val="007E4242"/>
    <w:rsid w:val="007E4F77"/>
    <w:rsid w:val="007F177C"/>
    <w:rsid w:val="007F6061"/>
    <w:rsid w:val="00800D89"/>
    <w:rsid w:val="00801502"/>
    <w:rsid w:val="008063E1"/>
    <w:rsid w:val="008068A2"/>
    <w:rsid w:val="008105A0"/>
    <w:rsid w:val="00824027"/>
    <w:rsid w:val="00825066"/>
    <w:rsid w:val="00826086"/>
    <w:rsid w:val="00830E30"/>
    <w:rsid w:val="00831EEA"/>
    <w:rsid w:val="00861625"/>
    <w:rsid w:val="008617B5"/>
    <w:rsid w:val="00863C18"/>
    <w:rsid w:val="0087027E"/>
    <w:rsid w:val="00870828"/>
    <w:rsid w:val="00876039"/>
    <w:rsid w:val="0088080B"/>
    <w:rsid w:val="0089002E"/>
    <w:rsid w:val="00893BC5"/>
    <w:rsid w:val="00894AB7"/>
    <w:rsid w:val="0089550D"/>
    <w:rsid w:val="008C2422"/>
    <w:rsid w:val="008C2B83"/>
    <w:rsid w:val="008C41EA"/>
    <w:rsid w:val="008C5930"/>
    <w:rsid w:val="008D03D6"/>
    <w:rsid w:val="008D1020"/>
    <w:rsid w:val="008D35FB"/>
    <w:rsid w:val="008E6CF3"/>
    <w:rsid w:val="008E750B"/>
    <w:rsid w:val="008E7E3F"/>
    <w:rsid w:val="008F202C"/>
    <w:rsid w:val="008F2421"/>
    <w:rsid w:val="008F52A0"/>
    <w:rsid w:val="008F5B43"/>
    <w:rsid w:val="008F5FDB"/>
    <w:rsid w:val="008F6035"/>
    <w:rsid w:val="008F71DF"/>
    <w:rsid w:val="00902E68"/>
    <w:rsid w:val="009058D2"/>
    <w:rsid w:val="0091186F"/>
    <w:rsid w:val="00912BC6"/>
    <w:rsid w:val="00920934"/>
    <w:rsid w:val="00924D0B"/>
    <w:rsid w:val="009254B7"/>
    <w:rsid w:val="00940091"/>
    <w:rsid w:val="00941FFF"/>
    <w:rsid w:val="00950423"/>
    <w:rsid w:val="0095466F"/>
    <w:rsid w:val="00955691"/>
    <w:rsid w:val="00961157"/>
    <w:rsid w:val="00976E46"/>
    <w:rsid w:val="009A46AE"/>
    <w:rsid w:val="009A70FD"/>
    <w:rsid w:val="009B3FFE"/>
    <w:rsid w:val="009C0538"/>
    <w:rsid w:val="009C0C39"/>
    <w:rsid w:val="009C12B1"/>
    <w:rsid w:val="009C6304"/>
    <w:rsid w:val="009D1579"/>
    <w:rsid w:val="009D1805"/>
    <w:rsid w:val="009D57AC"/>
    <w:rsid w:val="00A007FE"/>
    <w:rsid w:val="00A02545"/>
    <w:rsid w:val="00A02813"/>
    <w:rsid w:val="00A06D89"/>
    <w:rsid w:val="00A2426C"/>
    <w:rsid w:val="00A41120"/>
    <w:rsid w:val="00A4427F"/>
    <w:rsid w:val="00A45A89"/>
    <w:rsid w:val="00A47F12"/>
    <w:rsid w:val="00A66DE2"/>
    <w:rsid w:val="00A70227"/>
    <w:rsid w:val="00A7128D"/>
    <w:rsid w:val="00A826E2"/>
    <w:rsid w:val="00A8551F"/>
    <w:rsid w:val="00A95E26"/>
    <w:rsid w:val="00AA3772"/>
    <w:rsid w:val="00AB106E"/>
    <w:rsid w:val="00AB2224"/>
    <w:rsid w:val="00AB4C08"/>
    <w:rsid w:val="00AC57BB"/>
    <w:rsid w:val="00AC60FE"/>
    <w:rsid w:val="00AC77AD"/>
    <w:rsid w:val="00AD3214"/>
    <w:rsid w:val="00AD44AC"/>
    <w:rsid w:val="00AD7DFB"/>
    <w:rsid w:val="00AE05D3"/>
    <w:rsid w:val="00AE6D60"/>
    <w:rsid w:val="00AF26BD"/>
    <w:rsid w:val="00B02490"/>
    <w:rsid w:val="00B053AE"/>
    <w:rsid w:val="00B058CA"/>
    <w:rsid w:val="00B11B9A"/>
    <w:rsid w:val="00B148DD"/>
    <w:rsid w:val="00B1740C"/>
    <w:rsid w:val="00B31CC4"/>
    <w:rsid w:val="00B34116"/>
    <w:rsid w:val="00B34538"/>
    <w:rsid w:val="00B40AFF"/>
    <w:rsid w:val="00B567F6"/>
    <w:rsid w:val="00B63BD7"/>
    <w:rsid w:val="00B63DED"/>
    <w:rsid w:val="00B9309B"/>
    <w:rsid w:val="00B958DC"/>
    <w:rsid w:val="00BA1772"/>
    <w:rsid w:val="00BA1F40"/>
    <w:rsid w:val="00BA4820"/>
    <w:rsid w:val="00BB01D5"/>
    <w:rsid w:val="00BB05FA"/>
    <w:rsid w:val="00BB0D7E"/>
    <w:rsid w:val="00BB5B10"/>
    <w:rsid w:val="00BB5B27"/>
    <w:rsid w:val="00BC56D6"/>
    <w:rsid w:val="00BC5F78"/>
    <w:rsid w:val="00BE64DC"/>
    <w:rsid w:val="00BF1775"/>
    <w:rsid w:val="00BF201D"/>
    <w:rsid w:val="00BF3C41"/>
    <w:rsid w:val="00BF6A5F"/>
    <w:rsid w:val="00C0149F"/>
    <w:rsid w:val="00C0393B"/>
    <w:rsid w:val="00C0490B"/>
    <w:rsid w:val="00C06FBA"/>
    <w:rsid w:val="00C07904"/>
    <w:rsid w:val="00C11320"/>
    <w:rsid w:val="00C14C80"/>
    <w:rsid w:val="00C30EED"/>
    <w:rsid w:val="00C355A5"/>
    <w:rsid w:val="00C408A8"/>
    <w:rsid w:val="00C43B64"/>
    <w:rsid w:val="00C53F37"/>
    <w:rsid w:val="00C55794"/>
    <w:rsid w:val="00C600A6"/>
    <w:rsid w:val="00C62A0F"/>
    <w:rsid w:val="00C70225"/>
    <w:rsid w:val="00C70DFA"/>
    <w:rsid w:val="00C818AB"/>
    <w:rsid w:val="00C82862"/>
    <w:rsid w:val="00C84E4D"/>
    <w:rsid w:val="00C86A92"/>
    <w:rsid w:val="00C95C26"/>
    <w:rsid w:val="00CA0919"/>
    <w:rsid w:val="00CA0C3C"/>
    <w:rsid w:val="00CB27FE"/>
    <w:rsid w:val="00CB3C22"/>
    <w:rsid w:val="00CC0DBC"/>
    <w:rsid w:val="00CC2906"/>
    <w:rsid w:val="00CD5181"/>
    <w:rsid w:val="00CD7485"/>
    <w:rsid w:val="00CE7987"/>
    <w:rsid w:val="00CF49A8"/>
    <w:rsid w:val="00D02D55"/>
    <w:rsid w:val="00D22895"/>
    <w:rsid w:val="00D30AFE"/>
    <w:rsid w:val="00D4354E"/>
    <w:rsid w:val="00D43F69"/>
    <w:rsid w:val="00D50831"/>
    <w:rsid w:val="00D51628"/>
    <w:rsid w:val="00D55609"/>
    <w:rsid w:val="00D67008"/>
    <w:rsid w:val="00D67C0E"/>
    <w:rsid w:val="00D73957"/>
    <w:rsid w:val="00D75B0C"/>
    <w:rsid w:val="00D829DE"/>
    <w:rsid w:val="00D910AA"/>
    <w:rsid w:val="00D96894"/>
    <w:rsid w:val="00DC1E3A"/>
    <w:rsid w:val="00DC28E6"/>
    <w:rsid w:val="00DD46F3"/>
    <w:rsid w:val="00DD5F47"/>
    <w:rsid w:val="00DD7A43"/>
    <w:rsid w:val="00DD7BB2"/>
    <w:rsid w:val="00DE1B8E"/>
    <w:rsid w:val="00DE23B0"/>
    <w:rsid w:val="00DE5D78"/>
    <w:rsid w:val="00DF00FA"/>
    <w:rsid w:val="00DF01D4"/>
    <w:rsid w:val="00DF3510"/>
    <w:rsid w:val="00DF57D8"/>
    <w:rsid w:val="00E24C6A"/>
    <w:rsid w:val="00E25811"/>
    <w:rsid w:val="00E2647B"/>
    <w:rsid w:val="00E32F85"/>
    <w:rsid w:val="00E36FD8"/>
    <w:rsid w:val="00E37380"/>
    <w:rsid w:val="00E37C86"/>
    <w:rsid w:val="00E45B95"/>
    <w:rsid w:val="00E465C4"/>
    <w:rsid w:val="00E51B7E"/>
    <w:rsid w:val="00E63F64"/>
    <w:rsid w:val="00E74623"/>
    <w:rsid w:val="00E83631"/>
    <w:rsid w:val="00E86D42"/>
    <w:rsid w:val="00E91AAB"/>
    <w:rsid w:val="00E97E1E"/>
    <w:rsid w:val="00EA1019"/>
    <w:rsid w:val="00EA2D98"/>
    <w:rsid w:val="00EA3B29"/>
    <w:rsid w:val="00EB3AA6"/>
    <w:rsid w:val="00EB7421"/>
    <w:rsid w:val="00EC5A4D"/>
    <w:rsid w:val="00ED0DEA"/>
    <w:rsid w:val="00ED58F7"/>
    <w:rsid w:val="00ED73C4"/>
    <w:rsid w:val="00EE613C"/>
    <w:rsid w:val="00EF0A52"/>
    <w:rsid w:val="00EF12B2"/>
    <w:rsid w:val="00EF37A5"/>
    <w:rsid w:val="00F017AA"/>
    <w:rsid w:val="00F06218"/>
    <w:rsid w:val="00F11AB3"/>
    <w:rsid w:val="00F13E98"/>
    <w:rsid w:val="00F20B48"/>
    <w:rsid w:val="00F31CE5"/>
    <w:rsid w:val="00F35DE2"/>
    <w:rsid w:val="00F40364"/>
    <w:rsid w:val="00F44ED6"/>
    <w:rsid w:val="00F45A61"/>
    <w:rsid w:val="00F46918"/>
    <w:rsid w:val="00F46DDE"/>
    <w:rsid w:val="00F51CDC"/>
    <w:rsid w:val="00F55AB4"/>
    <w:rsid w:val="00F6159F"/>
    <w:rsid w:val="00F6619D"/>
    <w:rsid w:val="00F7033C"/>
    <w:rsid w:val="00F74ECB"/>
    <w:rsid w:val="00F933A8"/>
    <w:rsid w:val="00F976AD"/>
    <w:rsid w:val="00FA5B47"/>
    <w:rsid w:val="00FA60B6"/>
    <w:rsid w:val="00FB121B"/>
    <w:rsid w:val="00FC6423"/>
    <w:rsid w:val="00FD014C"/>
    <w:rsid w:val="00FD3829"/>
    <w:rsid w:val="00FD4AD3"/>
    <w:rsid w:val="00FD6F08"/>
    <w:rsid w:val="00FE038F"/>
    <w:rsid w:val="00FE3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3371BA"/>
  <w15:docId w15:val="{18D7A9D0-3FB5-4900-A239-5502BB425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393B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C0393B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0393B"/>
    <w:pPr>
      <w:keepNext/>
      <w:keepLines/>
      <w:numPr>
        <w:numId w:val="33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393B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0393B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393B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39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393B"/>
  </w:style>
  <w:style w:type="paragraph" w:styleId="Footer">
    <w:name w:val="footer"/>
    <w:basedOn w:val="Normal"/>
    <w:link w:val="FooterChar"/>
    <w:uiPriority w:val="99"/>
    <w:unhideWhenUsed/>
    <w:rsid w:val="00C039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393B"/>
  </w:style>
  <w:style w:type="paragraph" w:styleId="BalloonText">
    <w:name w:val="Balloon Text"/>
    <w:basedOn w:val="Normal"/>
    <w:link w:val="BalloonTextChar"/>
    <w:uiPriority w:val="99"/>
    <w:semiHidden/>
    <w:unhideWhenUsed/>
    <w:rsid w:val="00C039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393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0393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0393B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393B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C039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0393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0393B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C0393B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C0393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393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393B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C0393B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C0393B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039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E91A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91AAB"/>
    <w:rPr>
      <w:rFonts w:ascii="Courier New" w:eastAsia="Times New Roman" w:hAnsi="Courier New" w:cs="Courier New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C0393B"/>
  </w:style>
  <w:style w:type="table" w:customStyle="1" w:styleId="TableGrid1">
    <w:name w:val="Table Grid1"/>
    <w:basedOn w:val="TableNormal"/>
    <w:next w:val="TableGrid"/>
    <w:uiPriority w:val="59"/>
    <w:rsid w:val="00C039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C0393B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039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2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9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8773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3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2.xml"/><Relationship Id="rId8" Type="http://schemas.openxmlformats.org/officeDocument/2006/relationships/hyperlink" Target="https://softuni.bg/trainings/2080/js-fundamentals-september-2018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29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4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7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8.png"/><Relationship Id="rId12" Type="http://schemas.openxmlformats.org/officeDocument/2006/relationships/image" Target="media/image31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26.png"/><Relationship Id="rId16" Type="http://schemas.openxmlformats.org/officeDocument/2006/relationships/image" Target="media/image33.png"/><Relationship Id="rId20" Type="http://schemas.openxmlformats.org/officeDocument/2006/relationships/image" Target="media/image35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7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30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2.png"/><Relationship Id="rId22" Type="http://schemas.openxmlformats.org/officeDocument/2006/relationships/image" Target="media/image3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C58D35-8956-4A55-8AB6-B301EA5E5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1304</TotalTime>
  <Pages>11</Pages>
  <Words>724</Words>
  <Characters>4129</Characters>
  <Application>Microsoft Office Word</Application>
  <DocSecurity>0</DocSecurity>
  <Lines>34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Objects, JSON and DOM Events</vt:lpstr>
      <vt:lpstr>Objects, JSON and DOM Events</vt:lpstr>
    </vt:vector>
  </TitlesOfParts>
  <Manager>Svetlin Nakov</Manager>
  <Company>Software University (SoftUni)</Company>
  <LinksUpToDate>false</LinksUpToDate>
  <CharactersWithSpaces>4844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Objects, JSON and DOM Events</dc:title>
  <dc:subject>JavaScript Programming Course</dc:subject>
  <dc:creator>Software University Foundation</dc:creator>
  <cp:keywords>JavaScript, JS, ES6, ES2017, Sofware University, SoftUni, programming, coding, software development, education, training, course</cp:keywords>
  <dc:description>JavaScript Fundamentals Course @ SoftUni - https://softuni.bg/courses/javascript-fundamentals</dc:description>
  <cp:lastModifiedBy>miro LLL</cp:lastModifiedBy>
  <cp:revision>30</cp:revision>
  <cp:lastPrinted>2015-10-26T22:35:00Z</cp:lastPrinted>
  <dcterms:created xsi:type="dcterms:W3CDTF">2018-09-08T08:52:00Z</dcterms:created>
  <dcterms:modified xsi:type="dcterms:W3CDTF">2019-02-01T14:40:00Z</dcterms:modified>
  <cp:category>programming, education, software engineering, software development</cp:category>
</cp:coreProperties>
</file>